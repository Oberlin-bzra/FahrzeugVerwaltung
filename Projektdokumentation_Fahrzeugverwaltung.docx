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2EA62" w14:textId="39D51744" w:rsidR="009B025F" w:rsidRPr="00406B23" w:rsidRDefault="008037BD">
      <w:pPr>
        <w:rPr>
          <w:b/>
          <w:bCs/>
          <w:noProof/>
          <w:sz w:val="40"/>
          <w:szCs w:val="40"/>
        </w:rPr>
      </w:pPr>
      <w:bookmarkStart w:id="0" w:name="_Hlk216264731"/>
      <w:bookmarkEnd w:id="0"/>
      <w:r w:rsidRPr="00406B23">
        <w:rPr>
          <w:b/>
          <w:bCs/>
          <w:noProof/>
          <w:sz w:val="40"/>
          <w:szCs w:val="40"/>
        </w:rPr>
        <w:t>Projekt:</w:t>
      </w:r>
      <w:r w:rsidR="00AE65C6" w:rsidRPr="00406B23">
        <w:rPr>
          <w:b/>
          <w:bCs/>
          <w:noProof/>
          <w:sz w:val="40"/>
          <w:szCs w:val="40"/>
        </w:rPr>
        <w:t xml:space="preserve"> Fahrzeugverwaltung</w:t>
      </w:r>
      <w:r w:rsidR="006C2519">
        <w:rPr>
          <w:b/>
          <w:bCs/>
          <w:noProof/>
          <w:sz w:val="40"/>
          <w:szCs w:val="40"/>
        </w:rPr>
        <w:t xml:space="preserve"> V-OO</w:t>
      </w:r>
      <w:r w:rsidR="00C45593">
        <w:rPr>
          <w:b/>
          <w:bCs/>
          <w:noProof/>
          <w:sz w:val="40"/>
          <w:szCs w:val="40"/>
        </w:rPr>
        <w:t>P</w:t>
      </w:r>
    </w:p>
    <w:p w14:paraId="4BF25CF3" w14:textId="77777777" w:rsidR="009B025F" w:rsidRPr="00406B23" w:rsidRDefault="009B025F">
      <w:pPr>
        <w:rPr>
          <w:b/>
          <w:bCs/>
          <w:noProof/>
          <w:sz w:val="40"/>
          <w:szCs w:val="40"/>
        </w:rPr>
      </w:pPr>
    </w:p>
    <w:p w14:paraId="528AD9AF" w14:textId="77777777" w:rsidR="00DB7792" w:rsidRPr="006948AD" w:rsidRDefault="009B025F">
      <w:pPr>
        <w:rPr>
          <w:b/>
          <w:bCs/>
          <w:noProof/>
          <w:sz w:val="32"/>
          <w:szCs w:val="32"/>
        </w:rPr>
      </w:pPr>
      <w:r w:rsidRPr="006948AD">
        <w:rPr>
          <w:b/>
          <w:bCs/>
          <w:noProof/>
          <w:sz w:val="32"/>
          <w:szCs w:val="32"/>
        </w:rPr>
        <w:t>Noel Oberlin</w:t>
      </w:r>
    </w:p>
    <w:p w14:paraId="1780110F" w14:textId="77777777" w:rsidR="006948AD" w:rsidRPr="006948AD" w:rsidRDefault="006948AD">
      <w:pPr>
        <w:rPr>
          <w:b/>
          <w:bCs/>
          <w:noProof/>
          <w:sz w:val="32"/>
          <w:szCs w:val="32"/>
        </w:rPr>
      </w:pPr>
    </w:p>
    <w:p w14:paraId="7B990EEB" w14:textId="77777777" w:rsidR="00494F3E" w:rsidRDefault="006948AD">
      <w:pPr>
        <w:rPr>
          <w:b/>
          <w:bCs/>
          <w:noProof/>
          <w:sz w:val="32"/>
          <w:szCs w:val="32"/>
        </w:rPr>
      </w:pPr>
      <w:r w:rsidRPr="006948AD">
        <w:rPr>
          <w:b/>
          <w:bCs/>
          <w:noProof/>
          <w:sz w:val="32"/>
          <w:szCs w:val="32"/>
        </w:rPr>
        <w:t>16.01.2025</w:t>
      </w:r>
    </w:p>
    <w:p w14:paraId="3DD6B7F8" w14:textId="77777777" w:rsidR="00494F3E" w:rsidRDefault="00494F3E">
      <w:pPr>
        <w:rPr>
          <w:b/>
          <w:bCs/>
          <w:noProof/>
          <w:sz w:val="32"/>
          <w:szCs w:val="32"/>
        </w:rPr>
      </w:pPr>
    </w:p>
    <w:p w14:paraId="6D70E837" w14:textId="77777777" w:rsidR="00494F3E" w:rsidRDefault="00494F3E">
      <w:pPr>
        <w:rPr>
          <w:b/>
          <w:bCs/>
          <w:noProof/>
          <w:sz w:val="32"/>
          <w:szCs w:val="32"/>
        </w:rPr>
      </w:pPr>
    </w:p>
    <w:p w14:paraId="5350A704" w14:textId="25430C9A" w:rsidR="008037BD" w:rsidRDefault="00494F3E">
      <w:pPr>
        <w:rPr>
          <w:rFonts w:eastAsiaTheme="majorEastAsia" w:cstheme="majorBidi"/>
          <w:b/>
          <w:bCs/>
          <w:noProof/>
          <w:spacing w:val="5"/>
          <w:kern w:val="28"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5C50890C" wp14:editId="40D8A1E2">
            <wp:extent cx="5657850" cy="5657850"/>
            <wp:effectExtent l="0" t="0" r="0" b="0"/>
            <wp:docPr id="2157052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05213" name="Picture 21570521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4E13" w14:textId="77777777" w:rsidR="00494F3E" w:rsidRDefault="00494F3E">
      <w:pPr>
        <w:rPr>
          <w:rFonts w:eastAsiaTheme="majorEastAsia" w:cstheme="majorBidi"/>
          <w:b/>
          <w:bCs/>
          <w:noProof/>
          <w:spacing w:val="5"/>
          <w:kern w:val="28"/>
          <w:sz w:val="40"/>
          <w:szCs w:val="40"/>
        </w:rPr>
      </w:pPr>
    </w:p>
    <w:p w14:paraId="1A1378DC" w14:textId="77777777" w:rsidR="00494F3E" w:rsidRPr="00406B23" w:rsidRDefault="00494F3E">
      <w:pPr>
        <w:rPr>
          <w:rFonts w:eastAsiaTheme="majorEastAsia" w:cstheme="majorBidi"/>
          <w:b/>
          <w:bCs/>
          <w:noProof/>
          <w:spacing w:val="5"/>
          <w:kern w:val="28"/>
          <w:sz w:val="40"/>
          <w:szCs w:val="40"/>
        </w:rPr>
      </w:pPr>
    </w:p>
    <w:p w14:paraId="6FB3883C" w14:textId="1C97E2BC" w:rsidR="008037BD" w:rsidRPr="00406B23" w:rsidRDefault="008037BD" w:rsidP="0004281D">
      <w:pPr>
        <w:pStyle w:val="Heading1"/>
        <w:rPr>
          <w:noProof/>
        </w:rPr>
      </w:pPr>
      <w:r w:rsidRPr="00406B23">
        <w:rPr>
          <w:noProof/>
        </w:rPr>
        <w:lastRenderedPageBreak/>
        <w:t>Einleitung</w:t>
      </w:r>
    </w:p>
    <w:p w14:paraId="0BA08ECA" w14:textId="77777777" w:rsidR="008037BD" w:rsidRPr="00406B23" w:rsidRDefault="008037BD" w:rsidP="008037BD"/>
    <w:p w14:paraId="12D152E5" w14:textId="22F919DE" w:rsidR="008037BD" w:rsidRPr="00406B23" w:rsidRDefault="008037BD" w:rsidP="008037BD">
      <w:pPr>
        <w:pStyle w:val="Heading2"/>
      </w:pPr>
      <w:r w:rsidRPr="00406B23">
        <w:t>Übersicht</w:t>
      </w:r>
    </w:p>
    <w:p w14:paraId="548E5112" w14:textId="6ADCC8B8" w:rsidR="008037BD" w:rsidRPr="00406B23" w:rsidRDefault="00F1467B" w:rsidP="008037BD">
      <w:r w:rsidRPr="00406B23">
        <w:rPr>
          <w:i/>
          <w:iCs/>
        </w:rPr>
        <w:t>Die Firma IdealCar4You ist in der Schweiz tätig und verkauft unterschiedliche Fahrzeuge an Kunden. Ziel dieses Projekts ist die Entwicklung einer Desktop-Applikation zur effizienten Verwaltung von Fahrzeugen und Kundendaten. Die Anwendung soll zunächst Autos und Transporter unterstützen und später auf weitere Fahrzeugtypen erweiterbar sein</w:t>
      </w:r>
      <w:r w:rsidR="001E4459">
        <w:rPr>
          <w:i/>
          <w:iCs/>
        </w:rPr>
        <w:t>.</w:t>
      </w:r>
      <w:r w:rsidR="008F236E">
        <w:rPr>
          <w:i/>
          <w:iCs/>
        </w:rPr>
        <w:t>123</w:t>
      </w:r>
    </w:p>
    <w:p w14:paraId="6C564C31" w14:textId="3C883975" w:rsidR="00974B0E" w:rsidRPr="00406B23" w:rsidRDefault="007B18BF" w:rsidP="008037BD">
      <w:r w:rsidRPr="007B18BF">
        <w:rPr>
          <w:noProof/>
        </w:rPr>
        <w:drawing>
          <wp:inline distT="0" distB="0" distL="0" distR="0" wp14:anchorId="51111D90" wp14:editId="7057EEDA">
            <wp:extent cx="5501514" cy="6741163"/>
            <wp:effectExtent l="0" t="0" r="4445" b="2540"/>
            <wp:docPr id="53466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650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4236" cy="675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7A5F2" w14:textId="77777777" w:rsidR="00974B0E" w:rsidRPr="00406B23" w:rsidRDefault="00974B0E" w:rsidP="008037BD"/>
    <w:p w14:paraId="0D15EB70" w14:textId="7CB33CE6" w:rsidR="006822B3" w:rsidRPr="00406B23" w:rsidRDefault="006822B3" w:rsidP="006822B3">
      <w:pPr>
        <w:pStyle w:val="Heading2"/>
      </w:pPr>
      <w:r w:rsidRPr="00406B23">
        <w:t>Planung</w:t>
      </w:r>
    </w:p>
    <w:p w14:paraId="3C0D9E65" w14:textId="77777777" w:rsidR="006822B3" w:rsidRPr="00406B23" w:rsidRDefault="006822B3" w:rsidP="006822B3">
      <w:pPr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50"/>
        <w:gridCol w:w="1979"/>
      </w:tblGrid>
      <w:tr w:rsidR="00406B23" w:rsidRPr="00406B23" w14:paraId="598A8617" w14:textId="77777777" w:rsidTr="0071735B">
        <w:tc>
          <w:tcPr>
            <w:tcW w:w="7650" w:type="dxa"/>
            <w:shd w:val="clear" w:color="auto" w:fill="D99594" w:themeFill="accent2" w:themeFillTint="99"/>
          </w:tcPr>
          <w:p w14:paraId="718263A7" w14:textId="77777777" w:rsidR="006822B3" w:rsidRPr="00406B23" w:rsidRDefault="006822B3" w:rsidP="0071735B">
            <w:pPr>
              <w:rPr>
                <w:b/>
                <w:bCs/>
                <w:noProof/>
              </w:rPr>
            </w:pPr>
            <w:r w:rsidRPr="00406B23">
              <w:rPr>
                <w:b/>
                <w:bCs/>
                <w:noProof/>
              </w:rPr>
              <w:t>Projekt Meilensteine</w:t>
            </w:r>
          </w:p>
        </w:tc>
        <w:tc>
          <w:tcPr>
            <w:tcW w:w="1979" w:type="dxa"/>
            <w:shd w:val="clear" w:color="auto" w:fill="D99594" w:themeFill="accent2" w:themeFillTint="99"/>
          </w:tcPr>
          <w:p w14:paraId="3235EB24" w14:textId="77777777" w:rsidR="006822B3" w:rsidRPr="00406B23" w:rsidRDefault="006822B3" w:rsidP="0071735B">
            <w:pPr>
              <w:rPr>
                <w:b/>
                <w:bCs/>
                <w:noProof/>
              </w:rPr>
            </w:pPr>
            <w:r w:rsidRPr="00406B23">
              <w:rPr>
                <w:b/>
                <w:bCs/>
                <w:noProof/>
              </w:rPr>
              <w:t>Datum</w:t>
            </w:r>
          </w:p>
        </w:tc>
      </w:tr>
      <w:tr w:rsidR="00406B23" w:rsidRPr="00406B23" w14:paraId="75FE9305" w14:textId="77777777" w:rsidTr="00B44F7E">
        <w:tc>
          <w:tcPr>
            <w:tcW w:w="7650" w:type="dxa"/>
            <w:vAlign w:val="center"/>
          </w:tcPr>
          <w:p w14:paraId="7F1D4136" w14:textId="3B6D5EAF" w:rsidR="00164B8F" w:rsidRPr="00406B23" w:rsidRDefault="00164B8F" w:rsidP="00164B8F">
            <w:pPr>
              <w:rPr>
                <w:noProof/>
              </w:rPr>
            </w:pPr>
            <w:r w:rsidRPr="00406B23">
              <w:rPr>
                <w:rFonts w:cs="Arial"/>
              </w:rPr>
              <w:t>Abschluss Vorstudie (Auftrag 1)</w:t>
            </w:r>
          </w:p>
        </w:tc>
        <w:tc>
          <w:tcPr>
            <w:tcW w:w="1979" w:type="dxa"/>
            <w:vAlign w:val="center"/>
          </w:tcPr>
          <w:p w14:paraId="205B9F64" w14:textId="4ADBF1EB" w:rsidR="00164B8F" w:rsidRPr="00406B23" w:rsidRDefault="00164B8F" w:rsidP="00164B8F">
            <w:pPr>
              <w:rPr>
                <w:noProof/>
              </w:rPr>
            </w:pPr>
            <w:r w:rsidRPr="00406B23">
              <w:rPr>
                <w:rFonts w:cs="Arial"/>
              </w:rPr>
              <w:t>10.12.2025</w:t>
            </w:r>
          </w:p>
        </w:tc>
      </w:tr>
      <w:tr w:rsidR="00406B23" w:rsidRPr="00406B23" w14:paraId="58539093" w14:textId="77777777" w:rsidTr="00B44F7E">
        <w:tc>
          <w:tcPr>
            <w:tcW w:w="7650" w:type="dxa"/>
            <w:vAlign w:val="center"/>
          </w:tcPr>
          <w:p w14:paraId="1B2D7E47" w14:textId="7064B00E" w:rsidR="00164B8F" w:rsidRPr="00406B23" w:rsidRDefault="00164B8F" w:rsidP="00164B8F">
            <w:pPr>
              <w:rPr>
                <w:rFonts w:cs="Arial"/>
              </w:rPr>
            </w:pPr>
            <w:r w:rsidRPr="00406B23">
              <w:rPr>
                <w:rFonts w:cs="Arial"/>
              </w:rPr>
              <w:t>Abschluss Analyse</w:t>
            </w:r>
            <w:r w:rsidR="001A7A8B">
              <w:rPr>
                <w:rFonts w:cs="Arial"/>
              </w:rPr>
              <w:t xml:space="preserve"> und Design</w:t>
            </w:r>
            <w:r w:rsidRPr="00406B23">
              <w:rPr>
                <w:rFonts w:cs="Arial"/>
              </w:rPr>
              <w:t xml:space="preserve"> (Auftrag </w:t>
            </w:r>
            <w:r w:rsidR="00A04AC7" w:rsidRPr="00406B23">
              <w:rPr>
                <w:rFonts w:cs="Arial"/>
              </w:rPr>
              <w:t>2</w:t>
            </w:r>
            <w:r w:rsidR="001A7A8B">
              <w:rPr>
                <w:rFonts w:cs="Arial"/>
              </w:rPr>
              <w:t xml:space="preserve"> </w:t>
            </w:r>
            <w:r w:rsidR="008A26C4">
              <w:rPr>
                <w:rFonts w:cs="Arial"/>
              </w:rPr>
              <w:t>&amp; 3</w:t>
            </w:r>
            <w:r w:rsidRPr="00406B23">
              <w:rPr>
                <w:rFonts w:cs="Arial"/>
              </w:rPr>
              <w:t>)</w:t>
            </w:r>
          </w:p>
        </w:tc>
        <w:tc>
          <w:tcPr>
            <w:tcW w:w="1979" w:type="dxa"/>
            <w:vAlign w:val="center"/>
          </w:tcPr>
          <w:p w14:paraId="3B521DF2" w14:textId="64919899" w:rsidR="00164B8F" w:rsidRPr="00406B23" w:rsidRDefault="00B10764" w:rsidP="00164B8F">
            <w:pPr>
              <w:rPr>
                <w:rFonts w:cs="Arial"/>
              </w:rPr>
            </w:pPr>
            <w:r w:rsidRPr="00406B23">
              <w:rPr>
                <w:rFonts w:cs="Arial"/>
              </w:rPr>
              <w:t>17.12.2025</w:t>
            </w:r>
          </w:p>
        </w:tc>
      </w:tr>
      <w:tr w:rsidR="00406B23" w:rsidRPr="00406B23" w14:paraId="1E66709B" w14:textId="77777777" w:rsidTr="00B44F7E">
        <w:tc>
          <w:tcPr>
            <w:tcW w:w="7650" w:type="dxa"/>
            <w:vAlign w:val="center"/>
          </w:tcPr>
          <w:p w14:paraId="27F22CC0" w14:textId="15F03D0C" w:rsidR="00164B8F" w:rsidRPr="00406B23" w:rsidRDefault="00164B8F" w:rsidP="00164B8F">
            <w:pPr>
              <w:rPr>
                <w:rFonts w:cs="Arial"/>
              </w:rPr>
            </w:pPr>
            <w:r w:rsidRPr="00406B23">
              <w:rPr>
                <w:rFonts w:cs="Arial"/>
              </w:rPr>
              <w:t>Prototyp implementiert (Auftrag 4)</w:t>
            </w:r>
          </w:p>
        </w:tc>
        <w:tc>
          <w:tcPr>
            <w:tcW w:w="1979" w:type="dxa"/>
            <w:vAlign w:val="center"/>
          </w:tcPr>
          <w:p w14:paraId="10AB8051" w14:textId="53B84F10" w:rsidR="00164B8F" w:rsidRPr="00406B23" w:rsidRDefault="00EA7E90" w:rsidP="00164B8F">
            <w:pPr>
              <w:rPr>
                <w:rFonts w:cs="Arial"/>
              </w:rPr>
            </w:pPr>
            <w:r>
              <w:rPr>
                <w:rFonts w:cs="Arial"/>
              </w:rPr>
              <w:t>16</w:t>
            </w:r>
            <w:r w:rsidR="00C211FC" w:rsidRPr="00406B23">
              <w:rPr>
                <w:rFonts w:cs="Arial"/>
              </w:rPr>
              <w:t>.01.202</w:t>
            </w:r>
            <w:r w:rsidR="00B16C74">
              <w:rPr>
                <w:rFonts w:cs="Arial"/>
              </w:rPr>
              <w:t>6</w:t>
            </w:r>
          </w:p>
        </w:tc>
      </w:tr>
      <w:tr w:rsidR="00164B8F" w:rsidRPr="00406B23" w14:paraId="0B4A9B7F" w14:textId="77777777" w:rsidTr="00B44F7E">
        <w:tc>
          <w:tcPr>
            <w:tcW w:w="7650" w:type="dxa"/>
            <w:vAlign w:val="center"/>
          </w:tcPr>
          <w:p w14:paraId="7D283240" w14:textId="311BFE18" w:rsidR="00164B8F" w:rsidRPr="00406B23" w:rsidRDefault="00164B8F" w:rsidP="00164B8F">
            <w:pPr>
              <w:rPr>
                <w:rFonts w:cs="Arial"/>
              </w:rPr>
            </w:pPr>
            <w:r w:rsidRPr="00406B23">
              <w:rPr>
                <w:rFonts w:cs="Arial"/>
              </w:rPr>
              <w:t>Tests abgeschlossen und Dokumentation fertig (5)</w:t>
            </w:r>
          </w:p>
        </w:tc>
        <w:tc>
          <w:tcPr>
            <w:tcW w:w="1979" w:type="dxa"/>
            <w:vAlign w:val="center"/>
          </w:tcPr>
          <w:p w14:paraId="0A1CBB50" w14:textId="363B6835" w:rsidR="00164B8F" w:rsidRPr="00406B23" w:rsidRDefault="00EB4763" w:rsidP="00164B8F">
            <w:pPr>
              <w:rPr>
                <w:rFonts w:cs="Arial"/>
              </w:rPr>
            </w:pPr>
            <w:r>
              <w:rPr>
                <w:rFonts w:cs="Arial"/>
              </w:rPr>
              <w:t>16</w:t>
            </w:r>
            <w:r w:rsidR="00C211FC" w:rsidRPr="00406B23">
              <w:rPr>
                <w:rFonts w:cs="Arial"/>
              </w:rPr>
              <w:t>.01.202</w:t>
            </w:r>
            <w:r w:rsidR="00B16C74">
              <w:rPr>
                <w:rFonts w:cs="Arial"/>
              </w:rPr>
              <w:t>6</w:t>
            </w:r>
          </w:p>
        </w:tc>
      </w:tr>
    </w:tbl>
    <w:p w14:paraId="425B22E6" w14:textId="77777777" w:rsidR="006822B3" w:rsidRPr="00406B23" w:rsidRDefault="006822B3" w:rsidP="006822B3">
      <w:pPr>
        <w:rPr>
          <w:noProof/>
        </w:rPr>
      </w:pPr>
    </w:p>
    <w:p w14:paraId="3D56A39A" w14:textId="77777777" w:rsidR="006822B3" w:rsidRPr="00406B23" w:rsidRDefault="006822B3" w:rsidP="006822B3">
      <w:pPr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5"/>
        <w:gridCol w:w="1130"/>
        <w:gridCol w:w="1059"/>
        <w:gridCol w:w="1115"/>
      </w:tblGrid>
      <w:tr w:rsidR="00406B23" w:rsidRPr="00406B23" w14:paraId="082AAB8D" w14:textId="77777777" w:rsidTr="0071735B">
        <w:tc>
          <w:tcPr>
            <w:tcW w:w="9629" w:type="dxa"/>
            <w:gridSpan w:val="4"/>
            <w:shd w:val="clear" w:color="auto" w:fill="B8CCE4" w:themeFill="accent1" w:themeFillTint="66"/>
          </w:tcPr>
          <w:p w14:paraId="3FCF20D0" w14:textId="3BD27E75" w:rsidR="006822B3" w:rsidRPr="00406B23" w:rsidRDefault="006822B3" w:rsidP="0071735B">
            <w:pPr>
              <w:rPr>
                <w:b/>
                <w:bCs/>
                <w:noProof/>
              </w:rPr>
            </w:pPr>
            <w:r w:rsidRPr="00406B23">
              <w:rPr>
                <w:b/>
                <w:bCs/>
                <w:noProof/>
              </w:rPr>
              <w:t xml:space="preserve">Phase: Vorstudie - von: </w:t>
            </w:r>
            <w:r w:rsidR="00192507" w:rsidRPr="00406B23">
              <w:rPr>
                <w:b/>
                <w:bCs/>
                <w:noProof/>
              </w:rPr>
              <w:t>10.12.2025</w:t>
            </w:r>
            <w:r w:rsidRPr="00406B23">
              <w:rPr>
                <w:b/>
                <w:bCs/>
                <w:noProof/>
              </w:rPr>
              <w:t xml:space="preserve"> bis: </w:t>
            </w:r>
            <w:r w:rsidR="00192507" w:rsidRPr="00406B23">
              <w:rPr>
                <w:b/>
                <w:bCs/>
                <w:noProof/>
              </w:rPr>
              <w:t>10.12.2025</w:t>
            </w:r>
          </w:p>
        </w:tc>
      </w:tr>
      <w:tr w:rsidR="00406B23" w:rsidRPr="00406B23" w14:paraId="06919F3E" w14:textId="77777777" w:rsidTr="009F43A5">
        <w:tc>
          <w:tcPr>
            <w:tcW w:w="6325" w:type="dxa"/>
          </w:tcPr>
          <w:p w14:paraId="6803E77C" w14:textId="77777777" w:rsidR="006822B3" w:rsidRPr="00406B23" w:rsidRDefault="006822B3" w:rsidP="0071735B">
            <w:pPr>
              <w:rPr>
                <w:noProof/>
              </w:rPr>
            </w:pPr>
          </w:p>
        </w:tc>
        <w:tc>
          <w:tcPr>
            <w:tcW w:w="3304" w:type="dxa"/>
            <w:gridSpan w:val="3"/>
          </w:tcPr>
          <w:p w14:paraId="78D460C7" w14:textId="77777777" w:rsidR="006822B3" w:rsidRPr="00406B23" w:rsidRDefault="006822B3" w:rsidP="0071735B">
            <w:pPr>
              <w:jc w:val="center"/>
              <w:rPr>
                <w:noProof/>
              </w:rPr>
            </w:pPr>
            <w:r w:rsidRPr="00406B23">
              <w:rPr>
                <w:noProof/>
              </w:rPr>
              <w:t>Aufwand [h] oder [L]</w:t>
            </w:r>
          </w:p>
        </w:tc>
      </w:tr>
      <w:tr w:rsidR="00406B23" w:rsidRPr="00406B23" w14:paraId="613E135D" w14:textId="77777777" w:rsidTr="009F43A5">
        <w:tc>
          <w:tcPr>
            <w:tcW w:w="6325" w:type="dxa"/>
            <w:shd w:val="clear" w:color="auto" w:fill="D9D9D9" w:themeFill="background1" w:themeFillShade="D9"/>
          </w:tcPr>
          <w:p w14:paraId="1B96C533" w14:textId="77777777" w:rsidR="006822B3" w:rsidRPr="00406B23" w:rsidRDefault="006822B3" w:rsidP="0071735B">
            <w:pPr>
              <w:rPr>
                <w:b/>
                <w:bCs/>
                <w:noProof/>
              </w:rPr>
            </w:pPr>
            <w:r w:rsidRPr="00406B23">
              <w:rPr>
                <w:b/>
                <w:bCs/>
                <w:noProof/>
              </w:rPr>
              <w:t>Arbeitspaket</w:t>
            </w:r>
          </w:p>
        </w:tc>
        <w:tc>
          <w:tcPr>
            <w:tcW w:w="1130" w:type="dxa"/>
            <w:shd w:val="clear" w:color="auto" w:fill="D9D9D9" w:themeFill="background1" w:themeFillShade="D9"/>
          </w:tcPr>
          <w:p w14:paraId="0217E76F" w14:textId="77777777" w:rsidR="006822B3" w:rsidRPr="00406B23" w:rsidRDefault="006822B3" w:rsidP="0071735B">
            <w:pPr>
              <w:rPr>
                <w:b/>
                <w:bCs/>
                <w:noProof/>
              </w:rPr>
            </w:pPr>
            <w:r w:rsidRPr="00406B23">
              <w:rPr>
                <w:b/>
                <w:bCs/>
                <w:noProof/>
              </w:rPr>
              <w:t>SOLL</w:t>
            </w:r>
          </w:p>
        </w:tc>
        <w:tc>
          <w:tcPr>
            <w:tcW w:w="1059" w:type="dxa"/>
            <w:shd w:val="clear" w:color="auto" w:fill="D9D9D9" w:themeFill="background1" w:themeFillShade="D9"/>
          </w:tcPr>
          <w:p w14:paraId="6A163FC0" w14:textId="77777777" w:rsidR="006822B3" w:rsidRPr="00406B23" w:rsidRDefault="006822B3" w:rsidP="0071735B">
            <w:pPr>
              <w:rPr>
                <w:b/>
                <w:bCs/>
                <w:noProof/>
              </w:rPr>
            </w:pPr>
            <w:r w:rsidRPr="00406B23">
              <w:rPr>
                <w:b/>
                <w:bCs/>
                <w:noProof/>
              </w:rPr>
              <w:t>IST</w:t>
            </w:r>
          </w:p>
        </w:tc>
        <w:tc>
          <w:tcPr>
            <w:tcW w:w="1115" w:type="dxa"/>
            <w:shd w:val="clear" w:color="auto" w:fill="D9D9D9" w:themeFill="background1" w:themeFillShade="D9"/>
          </w:tcPr>
          <w:p w14:paraId="72988BF4" w14:textId="77777777" w:rsidR="006822B3" w:rsidRPr="00406B23" w:rsidRDefault="006822B3" w:rsidP="0071735B">
            <w:pPr>
              <w:rPr>
                <w:b/>
                <w:bCs/>
                <w:noProof/>
              </w:rPr>
            </w:pPr>
            <w:r w:rsidRPr="00406B23">
              <w:rPr>
                <w:b/>
                <w:bCs/>
                <w:noProof/>
              </w:rPr>
              <w:t>Differenz</w:t>
            </w:r>
          </w:p>
        </w:tc>
      </w:tr>
      <w:tr w:rsidR="00406B23" w:rsidRPr="00406B23" w14:paraId="6C4B3750" w14:textId="77777777" w:rsidTr="009F43A5">
        <w:tc>
          <w:tcPr>
            <w:tcW w:w="6325" w:type="dxa"/>
          </w:tcPr>
          <w:p w14:paraId="2579BD37" w14:textId="70AE5553" w:rsidR="009F43A5" w:rsidRPr="00406B23" w:rsidRDefault="009F43A5" w:rsidP="009F43A5">
            <w:pPr>
              <w:rPr>
                <w:noProof/>
              </w:rPr>
            </w:pPr>
            <w:r w:rsidRPr="00406B23">
              <w:rPr>
                <w:noProof/>
              </w:rPr>
              <w:t>Kontextdiagramm erstellen</w:t>
            </w:r>
          </w:p>
        </w:tc>
        <w:tc>
          <w:tcPr>
            <w:tcW w:w="1130" w:type="dxa"/>
          </w:tcPr>
          <w:p w14:paraId="4A5CA612" w14:textId="735AE4C2" w:rsidR="009F43A5" w:rsidRPr="00406B23" w:rsidRDefault="009F43A5" w:rsidP="009F43A5">
            <w:pPr>
              <w:rPr>
                <w:noProof/>
              </w:rPr>
            </w:pPr>
            <w:r w:rsidRPr="00406B23">
              <w:rPr>
                <w:noProof/>
              </w:rPr>
              <w:t>1</w:t>
            </w:r>
            <w:r w:rsidR="0077518C" w:rsidRPr="00406B23">
              <w:rPr>
                <w:noProof/>
              </w:rPr>
              <w:t>L</w:t>
            </w:r>
          </w:p>
        </w:tc>
        <w:tc>
          <w:tcPr>
            <w:tcW w:w="1059" w:type="dxa"/>
          </w:tcPr>
          <w:p w14:paraId="5F5BD821" w14:textId="68E57A5D" w:rsidR="009F43A5" w:rsidRPr="00406B23" w:rsidRDefault="00192507" w:rsidP="009F43A5">
            <w:pPr>
              <w:rPr>
                <w:noProof/>
              </w:rPr>
            </w:pPr>
            <w:r w:rsidRPr="00406B23">
              <w:rPr>
                <w:noProof/>
              </w:rPr>
              <w:t>1L</w:t>
            </w:r>
          </w:p>
        </w:tc>
        <w:tc>
          <w:tcPr>
            <w:tcW w:w="1115" w:type="dxa"/>
          </w:tcPr>
          <w:p w14:paraId="617F50CA" w14:textId="65EAC77E" w:rsidR="009F43A5" w:rsidRPr="00406B23" w:rsidRDefault="00192507" w:rsidP="009F43A5">
            <w:pPr>
              <w:rPr>
                <w:noProof/>
              </w:rPr>
            </w:pPr>
            <w:r w:rsidRPr="00406B23">
              <w:rPr>
                <w:noProof/>
              </w:rPr>
              <w:t>-</w:t>
            </w:r>
          </w:p>
        </w:tc>
      </w:tr>
      <w:tr w:rsidR="00406B23" w:rsidRPr="00406B23" w14:paraId="791F6312" w14:textId="77777777" w:rsidTr="009F43A5">
        <w:tc>
          <w:tcPr>
            <w:tcW w:w="6325" w:type="dxa"/>
          </w:tcPr>
          <w:p w14:paraId="1C95E16A" w14:textId="52046888" w:rsidR="009F43A5" w:rsidRPr="00406B23" w:rsidRDefault="009F43A5" w:rsidP="009F43A5">
            <w:pPr>
              <w:rPr>
                <w:noProof/>
              </w:rPr>
            </w:pPr>
            <w:r w:rsidRPr="00406B23">
              <w:rPr>
                <w:noProof/>
              </w:rPr>
              <w:t>Anforderungskatalog erstellen</w:t>
            </w:r>
          </w:p>
        </w:tc>
        <w:tc>
          <w:tcPr>
            <w:tcW w:w="1130" w:type="dxa"/>
          </w:tcPr>
          <w:p w14:paraId="3CF561F8" w14:textId="4F70B297" w:rsidR="009F43A5" w:rsidRPr="00406B23" w:rsidRDefault="009F43A5" w:rsidP="009F43A5">
            <w:pPr>
              <w:rPr>
                <w:noProof/>
              </w:rPr>
            </w:pPr>
            <w:r w:rsidRPr="00406B23">
              <w:rPr>
                <w:noProof/>
              </w:rPr>
              <w:t>1</w:t>
            </w:r>
            <w:r w:rsidR="0077518C" w:rsidRPr="00406B23">
              <w:rPr>
                <w:noProof/>
              </w:rPr>
              <w:t>L</w:t>
            </w:r>
          </w:p>
        </w:tc>
        <w:tc>
          <w:tcPr>
            <w:tcW w:w="1059" w:type="dxa"/>
          </w:tcPr>
          <w:p w14:paraId="2CBC455B" w14:textId="2F8189BF" w:rsidR="009F43A5" w:rsidRPr="00406B23" w:rsidRDefault="00192507" w:rsidP="009F43A5">
            <w:pPr>
              <w:rPr>
                <w:noProof/>
              </w:rPr>
            </w:pPr>
            <w:r w:rsidRPr="00406B23">
              <w:rPr>
                <w:noProof/>
              </w:rPr>
              <w:t>0.5L</w:t>
            </w:r>
          </w:p>
        </w:tc>
        <w:tc>
          <w:tcPr>
            <w:tcW w:w="1115" w:type="dxa"/>
          </w:tcPr>
          <w:p w14:paraId="4DBD7ADE" w14:textId="675644B0" w:rsidR="009F43A5" w:rsidRPr="00406B23" w:rsidRDefault="00192507" w:rsidP="009F43A5">
            <w:pPr>
              <w:rPr>
                <w:noProof/>
              </w:rPr>
            </w:pPr>
            <w:r w:rsidRPr="00406B23">
              <w:rPr>
                <w:noProof/>
              </w:rPr>
              <w:t>0.5L</w:t>
            </w:r>
          </w:p>
        </w:tc>
      </w:tr>
      <w:tr w:rsidR="00406B23" w:rsidRPr="00406B23" w14:paraId="2BD46CAE" w14:textId="77777777" w:rsidTr="009F43A5">
        <w:tc>
          <w:tcPr>
            <w:tcW w:w="6325" w:type="dxa"/>
          </w:tcPr>
          <w:p w14:paraId="4428B43B" w14:textId="21C3E999" w:rsidR="009F43A5" w:rsidRPr="00406B23" w:rsidRDefault="009F43A5" w:rsidP="009F43A5">
            <w:pPr>
              <w:rPr>
                <w:noProof/>
              </w:rPr>
            </w:pPr>
            <w:r w:rsidRPr="00406B23">
              <w:rPr>
                <w:noProof/>
              </w:rPr>
              <w:t>Projektplan ausarbeiten</w:t>
            </w:r>
          </w:p>
        </w:tc>
        <w:tc>
          <w:tcPr>
            <w:tcW w:w="1130" w:type="dxa"/>
          </w:tcPr>
          <w:p w14:paraId="68971DAA" w14:textId="32333F35" w:rsidR="009F43A5" w:rsidRPr="00406B23" w:rsidRDefault="009F43A5" w:rsidP="009F43A5">
            <w:pPr>
              <w:rPr>
                <w:noProof/>
              </w:rPr>
            </w:pPr>
            <w:r w:rsidRPr="00406B23">
              <w:rPr>
                <w:noProof/>
              </w:rPr>
              <w:t>1</w:t>
            </w:r>
            <w:r w:rsidR="0077518C" w:rsidRPr="00406B23">
              <w:rPr>
                <w:noProof/>
              </w:rPr>
              <w:t>L</w:t>
            </w:r>
          </w:p>
        </w:tc>
        <w:tc>
          <w:tcPr>
            <w:tcW w:w="1059" w:type="dxa"/>
          </w:tcPr>
          <w:p w14:paraId="0859E19F" w14:textId="29B5579D" w:rsidR="009F43A5" w:rsidRPr="00406B23" w:rsidRDefault="00192507" w:rsidP="009F43A5">
            <w:pPr>
              <w:rPr>
                <w:noProof/>
              </w:rPr>
            </w:pPr>
            <w:r w:rsidRPr="00406B23">
              <w:rPr>
                <w:noProof/>
              </w:rPr>
              <w:t>1L</w:t>
            </w:r>
          </w:p>
        </w:tc>
        <w:tc>
          <w:tcPr>
            <w:tcW w:w="1115" w:type="dxa"/>
          </w:tcPr>
          <w:p w14:paraId="7B314296" w14:textId="02D6166D" w:rsidR="009F43A5" w:rsidRPr="00406B23" w:rsidRDefault="00192507" w:rsidP="009F43A5">
            <w:pPr>
              <w:rPr>
                <w:noProof/>
              </w:rPr>
            </w:pPr>
            <w:r w:rsidRPr="00406B23">
              <w:rPr>
                <w:noProof/>
              </w:rPr>
              <w:t>-</w:t>
            </w:r>
          </w:p>
        </w:tc>
      </w:tr>
      <w:tr w:rsidR="009F43A5" w:rsidRPr="00406B23" w14:paraId="36FCBECE" w14:textId="77777777" w:rsidTr="009F43A5">
        <w:tc>
          <w:tcPr>
            <w:tcW w:w="6325" w:type="dxa"/>
            <w:shd w:val="clear" w:color="auto" w:fill="F2F2F2" w:themeFill="background1" w:themeFillShade="F2"/>
          </w:tcPr>
          <w:p w14:paraId="0F5A102D" w14:textId="3937FC60" w:rsidR="009F43A5" w:rsidRPr="00406B23" w:rsidRDefault="009F43A5" w:rsidP="009F43A5">
            <w:pPr>
              <w:rPr>
                <w:b/>
                <w:bCs/>
                <w:noProof/>
              </w:rPr>
            </w:pPr>
            <w:r w:rsidRPr="00406B23">
              <w:rPr>
                <w:b/>
                <w:bCs/>
                <w:noProof/>
              </w:rPr>
              <w:t>Total</w:t>
            </w:r>
          </w:p>
        </w:tc>
        <w:tc>
          <w:tcPr>
            <w:tcW w:w="1130" w:type="dxa"/>
            <w:shd w:val="clear" w:color="auto" w:fill="F2F2F2" w:themeFill="background1" w:themeFillShade="F2"/>
          </w:tcPr>
          <w:p w14:paraId="0D2B5456" w14:textId="6DD99C6F" w:rsidR="009F43A5" w:rsidRPr="00406B23" w:rsidRDefault="009F43A5" w:rsidP="009F43A5">
            <w:pPr>
              <w:rPr>
                <w:noProof/>
              </w:rPr>
            </w:pPr>
            <w:r w:rsidRPr="00406B23">
              <w:rPr>
                <w:noProof/>
              </w:rPr>
              <w:t>3</w:t>
            </w:r>
            <w:r w:rsidR="0077518C" w:rsidRPr="00406B23">
              <w:rPr>
                <w:noProof/>
              </w:rPr>
              <w:t>L</w:t>
            </w:r>
          </w:p>
        </w:tc>
        <w:tc>
          <w:tcPr>
            <w:tcW w:w="1059" w:type="dxa"/>
            <w:shd w:val="clear" w:color="auto" w:fill="F2F2F2" w:themeFill="background1" w:themeFillShade="F2"/>
          </w:tcPr>
          <w:p w14:paraId="524F0D61" w14:textId="00DBB6B7" w:rsidR="009F43A5" w:rsidRPr="00406B23" w:rsidRDefault="00192507" w:rsidP="009F43A5">
            <w:pPr>
              <w:rPr>
                <w:noProof/>
              </w:rPr>
            </w:pPr>
            <w:r w:rsidRPr="00406B23">
              <w:rPr>
                <w:noProof/>
              </w:rPr>
              <w:t>2.5L</w:t>
            </w:r>
          </w:p>
        </w:tc>
        <w:tc>
          <w:tcPr>
            <w:tcW w:w="1115" w:type="dxa"/>
            <w:shd w:val="clear" w:color="auto" w:fill="F2F2F2" w:themeFill="background1" w:themeFillShade="F2"/>
          </w:tcPr>
          <w:p w14:paraId="3DC12D89" w14:textId="631CB33A" w:rsidR="009F43A5" w:rsidRPr="00406B23" w:rsidRDefault="00DE2ACC" w:rsidP="009F43A5">
            <w:pPr>
              <w:rPr>
                <w:noProof/>
              </w:rPr>
            </w:pPr>
            <w:r w:rsidRPr="00406B23">
              <w:rPr>
                <w:noProof/>
              </w:rPr>
              <w:t>0.5L</w:t>
            </w:r>
          </w:p>
        </w:tc>
      </w:tr>
    </w:tbl>
    <w:p w14:paraId="1930BD1B" w14:textId="77777777" w:rsidR="006822B3" w:rsidRPr="00406B23" w:rsidRDefault="006822B3" w:rsidP="006822B3">
      <w:pPr>
        <w:rPr>
          <w:noProof/>
        </w:rPr>
      </w:pPr>
    </w:p>
    <w:p w14:paraId="7DD3673B" w14:textId="77777777" w:rsidR="006822B3" w:rsidRPr="00406B23" w:rsidRDefault="006822B3" w:rsidP="006822B3">
      <w:pPr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5"/>
        <w:gridCol w:w="1130"/>
        <w:gridCol w:w="1059"/>
        <w:gridCol w:w="1115"/>
      </w:tblGrid>
      <w:tr w:rsidR="00406B23" w:rsidRPr="00406B23" w14:paraId="686C88B8" w14:textId="77777777" w:rsidTr="0071735B">
        <w:tc>
          <w:tcPr>
            <w:tcW w:w="9629" w:type="dxa"/>
            <w:gridSpan w:val="4"/>
            <w:shd w:val="clear" w:color="auto" w:fill="C2D69B" w:themeFill="accent3" w:themeFillTint="99"/>
          </w:tcPr>
          <w:p w14:paraId="322C4C01" w14:textId="5AA0AAC1" w:rsidR="006822B3" w:rsidRPr="00406B23" w:rsidRDefault="006822B3" w:rsidP="0071735B">
            <w:pPr>
              <w:rPr>
                <w:b/>
                <w:bCs/>
                <w:noProof/>
              </w:rPr>
            </w:pPr>
            <w:r w:rsidRPr="00406B23">
              <w:rPr>
                <w:b/>
                <w:bCs/>
                <w:noProof/>
              </w:rPr>
              <w:t xml:space="preserve">Phase: Analyse und Design - von: </w:t>
            </w:r>
            <w:r w:rsidR="008A26C4">
              <w:rPr>
                <w:b/>
                <w:bCs/>
                <w:noProof/>
              </w:rPr>
              <w:t>10.12.2025</w:t>
            </w:r>
            <w:r w:rsidRPr="00406B23">
              <w:rPr>
                <w:b/>
                <w:bCs/>
                <w:noProof/>
              </w:rPr>
              <w:t xml:space="preserve"> bis: </w:t>
            </w:r>
            <w:r w:rsidR="002E53DE">
              <w:rPr>
                <w:b/>
                <w:bCs/>
                <w:noProof/>
              </w:rPr>
              <w:t>17.12.2025</w:t>
            </w:r>
          </w:p>
        </w:tc>
      </w:tr>
      <w:tr w:rsidR="00406B23" w:rsidRPr="00406B23" w14:paraId="0FAF73E6" w14:textId="77777777" w:rsidTr="0071735B">
        <w:tc>
          <w:tcPr>
            <w:tcW w:w="6325" w:type="dxa"/>
          </w:tcPr>
          <w:p w14:paraId="26C5EA30" w14:textId="77777777" w:rsidR="006822B3" w:rsidRPr="00406B23" w:rsidRDefault="006822B3" w:rsidP="0071735B">
            <w:pPr>
              <w:rPr>
                <w:noProof/>
              </w:rPr>
            </w:pPr>
          </w:p>
        </w:tc>
        <w:tc>
          <w:tcPr>
            <w:tcW w:w="3304" w:type="dxa"/>
            <w:gridSpan w:val="3"/>
          </w:tcPr>
          <w:p w14:paraId="11B60A22" w14:textId="77777777" w:rsidR="006822B3" w:rsidRPr="00406B23" w:rsidRDefault="006822B3" w:rsidP="0071735B">
            <w:pPr>
              <w:jc w:val="center"/>
              <w:rPr>
                <w:noProof/>
              </w:rPr>
            </w:pPr>
            <w:r w:rsidRPr="00406B23">
              <w:rPr>
                <w:noProof/>
              </w:rPr>
              <w:t>Aufwand [h] der [L]</w:t>
            </w:r>
          </w:p>
        </w:tc>
      </w:tr>
      <w:tr w:rsidR="00406B23" w:rsidRPr="00406B23" w14:paraId="19DF7DB2" w14:textId="77777777" w:rsidTr="0071735B">
        <w:tc>
          <w:tcPr>
            <w:tcW w:w="6325" w:type="dxa"/>
            <w:shd w:val="clear" w:color="auto" w:fill="D9D9D9" w:themeFill="background1" w:themeFillShade="D9"/>
          </w:tcPr>
          <w:p w14:paraId="58FE0536" w14:textId="77777777" w:rsidR="006822B3" w:rsidRPr="00406B23" w:rsidRDefault="006822B3" w:rsidP="0071735B">
            <w:pPr>
              <w:rPr>
                <w:b/>
                <w:bCs/>
                <w:noProof/>
              </w:rPr>
            </w:pPr>
            <w:r w:rsidRPr="00406B23">
              <w:rPr>
                <w:b/>
                <w:bCs/>
                <w:noProof/>
              </w:rPr>
              <w:t>Arbeitspaket</w:t>
            </w:r>
          </w:p>
        </w:tc>
        <w:tc>
          <w:tcPr>
            <w:tcW w:w="1130" w:type="dxa"/>
            <w:shd w:val="clear" w:color="auto" w:fill="D9D9D9" w:themeFill="background1" w:themeFillShade="D9"/>
          </w:tcPr>
          <w:p w14:paraId="241ACD79" w14:textId="77777777" w:rsidR="006822B3" w:rsidRPr="00406B23" w:rsidRDefault="006822B3" w:rsidP="0071735B">
            <w:pPr>
              <w:rPr>
                <w:b/>
                <w:bCs/>
                <w:noProof/>
              </w:rPr>
            </w:pPr>
            <w:r w:rsidRPr="00406B23">
              <w:rPr>
                <w:b/>
                <w:bCs/>
                <w:noProof/>
              </w:rPr>
              <w:t>SOLL</w:t>
            </w:r>
          </w:p>
        </w:tc>
        <w:tc>
          <w:tcPr>
            <w:tcW w:w="1059" w:type="dxa"/>
            <w:shd w:val="clear" w:color="auto" w:fill="D9D9D9" w:themeFill="background1" w:themeFillShade="D9"/>
          </w:tcPr>
          <w:p w14:paraId="3349612A" w14:textId="77777777" w:rsidR="006822B3" w:rsidRPr="00406B23" w:rsidRDefault="006822B3" w:rsidP="0071735B">
            <w:pPr>
              <w:rPr>
                <w:b/>
                <w:bCs/>
                <w:noProof/>
              </w:rPr>
            </w:pPr>
            <w:r w:rsidRPr="00406B23">
              <w:rPr>
                <w:b/>
                <w:bCs/>
                <w:noProof/>
              </w:rPr>
              <w:t>IST</w:t>
            </w:r>
          </w:p>
        </w:tc>
        <w:tc>
          <w:tcPr>
            <w:tcW w:w="1115" w:type="dxa"/>
            <w:shd w:val="clear" w:color="auto" w:fill="D9D9D9" w:themeFill="background1" w:themeFillShade="D9"/>
          </w:tcPr>
          <w:p w14:paraId="212169AB" w14:textId="77777777" w:rsidR="006822B3" w:rsidRPr="00406B23" w:rsidRDefault="006822B3" w:rsidP="0071735B">
            <w:pPr>
              <w:rPr>
                <w:b/>
                <w:bCs/>
                <w:noProof/>
              </w:rPr>
            </w:pPr>
            <w:r w:rsidRPr="00406B23">
              <w:rPr>
                <w:b/>
                <w:bCs/>
                <w:noProof/>
              </w:rPr>
              <w:t>Differenz</w:t>
            </w:r>
          </w:p>
        </w:tc>
      </w:tr>
      <w:tr w:rsidR="00406B23" w:rsidRPr="00406B23" w14:paraId="79F6BC49" w14:textId="77777777" w:rsidTr="0071735B">
        <w:tc>
          <w:tcPr>
            <w:tcW w:w="6325" w:type="dxa"/>
          </w:tcPr>
          <w:p w14:paraId="2DE5CE76" w14:textId="3126571E" w:rsidR="006822B3" w:rsidRPr="00406B23" w:rsidRDefault="009760C3" w:rsidP="0071735B">
            <w:pPr>
              <w:rPr>
                <w:noProof/>
              </w:rPr>
            </w:pPr>
            <w:r w:rsidRPr="00406B23">
              <w:rPr>
                <w:noProof/>
              </w:rPr>
              <w:t>Use Cases identifizieren und dokumentieren</w:t>
            </w:r>
          </w:p>
        </w:tc>
        <w:tc>
          <w:tcPr>
            <w:tcW w:w="1130" w:type="dxa"/>
          </w:tcPr>
          <w:p w14:paraId="642E5291" w14:textId="0624D301" w:rsidR="006822B3" w:rsidRPr="00406B23" w:rsidRDefault="009760C3" w:rsidP="0071735B">
            <w:pPr>
              <w:rPr>
                <w:noProof/>
              </w:rPr>
            </w:pPr>
            <w:r w:rsidRPr="00406B23">
              <w:rPr>
                <w:noProof/>
              </w:rPr>
              <w:t>2</w:t>
            </w:r>
            <w:r w:rsidR="0077518C" w:rsidRPr="00406B23">
              <w:rPr>
                <w:noProof/>
              </w:rPr>
              <w:t>L</w:t>
            </w:r>
          </w:p>
        </w:tc>
        <w:tc>
          <w:tcPr>
            <w:tcW w:w="1059" w:type="dxa"/>
          </w:tcPr>
          <w:p w14:paraId="60226C60" w14:textId="1C14963E" w:rsidR="006822B3" w:rsidRPr="00406B23" w:rsidRDefault="008A26C4" w:rsidP="0071735B">
            <w:pPr>
              <w:rPr>
                <w:noProof/>
              </w:rPr>
            </w:pPr>
            <w:r>
              <w:rPr>
                <w:noProof/>
              </w:rPr>
              <w:t>1L</w:t>
            </w:r>
          </w:p>
        </w:tc>
        <w:tc>
          <w:tcPr>
            <w:tcW w:w="1115" w:type="dxa"/>
          </w:tcPr>
          <w:p w14:paraId="23A487B4" w14:textId="19C193BC" w:rsidR="006822B3" w:rsidRPr="00406B23" w:rsidRDefault="008A26C4" w:rsidP="0071735B">
            <w:pPr>
              <w:rPr>
                <w:noProof/>
              </w:rPr>
            </w:pPr>
            <w:r>
              <w:rPr>
                <w:noProof/>
              </w:rPr>
              <w:t>1L</w:t>
            </w:r>
          </w:p>
        </w:tc>
      </w:tr>
      <w:tr w:rsidR="00406B23" w:rsidRPr="00406B23" w14:paraId="7F8CF135" w14:textId="77777777" w:rsidTr="0071735B">
        <w:tc>
          <w:tcPr>
            <w:tcW w:w="6325" w:type="dxa"/>
          </w:tcPr>
          <w:p w14:paraId="09A229B2" w14:textId="56C1EE06" w:rsidR="006822B3" w:rsidRPr="00406B23" w:rsidRDefault="009760C3" w:rsidP="0071735B">
            <w:pPr>
              <w:rPr>
                <w:noProof/>
              </w:rPr>
            </w:pPr>
            <w:r w:rsidRPr="00406B23">
              <w:rPr>
                <w:noProof/>
              </w:rPr>
              <w:t>Use Case Spezifikationen erstellen</w:t>
            </w:r>
          </w:p>
        </w:tc>
        <w:tc>
          <w:tcPr>
            <w:tcW w:w="1130" w:type="dxa"/>
          </w:tcPr>
          <w:p w14:paraId="2D2637CE" w14:textId="0DE824FC" w:rsidR="006822B3" w:rsidRPr="00406B23" w:rsidRDefault="009760C3" w:rsidP="0071735B">
            <w:pPr>
              <w:rPr>
                <w:noProof/>
              </w:rPr>
            </w:pPr>
            <w:r w:rsidRPr="00406B23">
              <w:rPr>
                <w:noProof/>
              </w:rPr>
              <w:t>2</w:t>
            </w:r>
            <w:r w:rsidR="0077518C" w:rsidRPr="00406B23">
              <w:rPr>
                <w:noProof/>
              </w:rPr>
              <w:t>L</w:t>
            </w:r>
          </w:p>
        </w:tc>
        <w:tc>
          <w:tcPr>
            <w:tcW w:w="1059" w:type="dxa"/>
          </w:tcPr>
          <w:p w14:paraId="2E379EC5" w14:textId="18115107" w:rsidR="006822B3" w:rsidRPr="00406B23" w:rsidRDefault="008A26C4" w:rsidP="0071735B">
            <w:pPr>
              <w:rPr>
                <w:noProof/>
              </w:rPr>
            </w:pPr>
            <w:r>
              <w:rPr>
                <w:noProof/>
              </w:rPr>
              <w:t>1.5L</w:t>
            </w:r>
          </w:p>
        </w:tc>
        <w:tc>
          <w:tcPr>
            <w:tcW w:w="1115" w:type="dxa"/>
          </w:tcPr>
          <w:p w14:paraId="26D2C99A" w14:textId="3F2087C7" w:rsidR="006822B3" w:rsidRPr="00406B23" w:rsidRDefault="008A26C4" w:rsidP="0071735B">
            <w:pPr>
              <w:rPr>
                <w:noProof/>
              </w:rPr>
            </w:pPr>
            <w:r>
              <w:rPr>
                <w:noProof/>
              </w:rPr>
              <w:t>0.5L</w:t>
            </w:r>
          </w:p>
        </w:tc>
      </w:tr>
      <w:tr w:rsidR="00406B23" w:rsidRPr="00406B23" w14:paraId="15AB2842" w14:textId="77777777" w:rsidTr="0071735B">
        <w:tc>
          <w:tcPr>
            <w:tcW w:w="6325" w:type="dxa"/>
          </w:tcPr>
          <w:p w14:paraId="5D0E7D68" w14:textId="6031EE3C" w:rsidR="006822B3" w:rsidRPr="00406B23" w:rsidRDefault="009760C3" w:rsidP="0071735B">
            <w:pPr>
              <w:rPr>
                <w:noProof/>
              </w:rPr>
            </w:pPr>
            <w:r w:rsidRPr="00406B23">
              <w:rPr>
                <w:noProof/>
              </w:rPr>
              <w:t>Architektur/Klassendiagramm skizzieren</w:t>
            </w:r>
          </w:p>
        </w:tc>
        <w:tc>
          <w:tcPr>
            <w:tcW w:w="1130" w:type="dxa"/>
          </w:tcPr>
          <w:p w14:paraId="0FEDE211" w14:textId="24D8B24A" w:rsidR="006822B3" w:rsidRPr="00406B23" w:rsidRDefault="00B2021E" w:rsidP="0071735B">
            <w:pPr>
              <w:rPr>
                <w:noProof/>
              </w:rPr>
            </w:pPr>
            <w:r>
              <w:rPr>
                <w:noProof/>
              </w:rPr>
              <w:t>3</w:t>
            </w:r>
            <w:r w:rsidR="0077518C" w:rsidRPr="00406B23">
              <w:rPr>
                <w:noProof/>
              </w:rPr>
              <w:t>L</w:t>
            </w:r>
          </w:p>
        </w:tc>
        <w:tc>
          <w:tcPr>
            <w:tcW w:w="1059" w:type="dxa"/>
          </w:tcPr>
          <w:p w14:paraId="34064D24" w14:textId="43780CAA" w:rsidR="006822B3" w:rsidRPr="00406B23" w:rsidRDefault="001474BC" w:rsidP="0071735B">
            <w:pPr>
              <w:rPr>
                <w:noProof/>
              </w:rPr>
            </w:pPr>
            <w:r>
              <w:rPr>
                <w:noProof/>
              </w:rPr>
              <w:t>2.5L</w:t>
            </w:r>
          </w:p>
        </w:tc>
        <w:tc>
          <w:tcPr>
            <w:tcW w:w="1115" w:type="dxa"/>
          </w:tcPr>
          <w:p w14:paraId="70CA22EF" w14:textId="2D58E6E9" w:rsidR="006822B3" w:rsidRPr="00406B23" w:rsidRDefault="001474BC" w:rsidP="0071735B">
            <w:pPr>
              <w:rPr>
                <w:noProof/>
              </w:rPr>
            </w:pPr>
            <w:r>
              <w:rPr>
                <w:noProof/>
              </w:rPr>
              <w:t>0.5L</w:t>
            </w:r>
          </w:p>
        </w:tc>
      </w:tr>
      <w:tr w:rsidR="006822B3" w:rsidRPr="00406B23" w14:paraId="3CA7F1AF" w14:textId="77777777" w:rsidTr="0071735B">
        <w:tc>
          <w:tcPr>
            <w:tcW w:w="6325" w:type="dxa"/>
            <w:shd w:val="clear" w:color="auto" w:fill="F2F2F2" w:themeFill="background1" w:themeFillShade="F2"/>
          </w:tcPr>
          <w:p w14:paraId="62342226" w14:textId="77777777" w:rsidR="006822B3" w:rsidRPr="00406B23" w:rsidRDefault="006822B3" w:rsidP="0071735B">
            <w:pPr>
              <w:rPr>
                <w:b/>
                <w:bCs/>
                <w:noProof/>
              </w:rPr>
            </w:pPr>
            <w:r w:rsidRPr="00406B23">
              <w:rPr>
                <w:b/>
                <w:bCs/>
                <w:noProof/>
              </w:rPr>
              <w:t>Total</w:t>
            </w:r>
          </w:p>
        </w:tc>
        <w:tc>
          <w:tcPr>
            <w:tcW w:w="1130" w:type="dxa"/>
            <w:shd w:val="clear" w:color="auto" w:fill="F2F2F2" w:themeFill="background1" w:themeFillShade="F2"/>
          </w:tcPr>
          <w:p w14:paraId="050EF229" w14:textId="5B01001C" w:rsidR="006822B3" w:rsidRPr="00406B23" w:rsidRDefault="00B2021E" w:rsidP="0071735B">
            <w:pPr>
              <w:rPr>
                <w:noProof/>
              </w:rPr>
            </w:pPr>
            <w:r>
              <w:rPr>
                <w:noProof/>
              </w:rPr>
              <w:t>7</w:t>
            </w:r>
            <w:r w:rsidR="0077518C" w:rsidRPr="00406B23">
              <w:rPr>
                <w:noProof/>
              </w:rPr>
              <w:t>L</w:t>
            </w:r>
          </w:p>
        </w:tc>
        <w:tc>
          <w:tcPr>
            <w:tcW w:w="1059" w:type="dxa"/>
            <w:shd w:val="clear" w:color="auto" w:fill="F2F2F2" w:themeFill="background1" w:themeFillShade="F2"/>
          </w:tcPr>
          <w:p w14:paraId="296CC704" w14:textId="5E619BE9" w:rsidR="006822B3" w:rsidRPr="00406B23" w:rsidRDefault="001474BC" w:rsidP="0071735B">
            <w:pPr>
              <w:rPr>
                <w:noProof/>
              </w:rPr>
            </w:pPr>
            <w:r>
              <w:rPr>
                <w:noProof/>
              </w:rPr>
              <w:t>5L</w:t>
            </w:r>
          </w:p>
        </w:tc>
        <w:tc>
          <w:tcPr>
            <w:tcW w:w="1115" w:type="dxa"/>
            <w:shd w:val="clear" w:color="auto" w:fill="F2F2F2" w:themeFill="background1" w:themeFillShade="F2"/>
          </w:tcPr>
          <w:p w14:paraId="4D1BC02A" w14:textId="06579FEA" w:rsidR="006822B3" w:rsidRPr="00406B23" w:rsidRDefault="001474BC" w:rsidP="0071735B">
            <w:pPr>
              <w:rPr>
                <w:noProof/>
              </w:rPr>
            </w:pPr>
            <w:r>
              <w:rPr>
                <w:noProof/>
              </w:rPr>
              <w:t>2L</w:t>
            </w:r>
          </w:p>
        </w:tc>
      </w:tr>
    </w:tbl>
    <w:p w14:paraId="11EFAC08" w14:textId="77777777" w:rsidR="006822B3" w:rsidRPr="00406B23" w:rsidRDefault="006822B3" w:rsidP="006822B3">
      <w:pPr>
        <w:rPr>
          <w:noProof/>
        </w:rPr>
      </w:pPr>
    </w:p>
    <w:p w14:paraId="32A76023" w14:textId="77777777" w:rsidR="006822B3" w:rsidRPr="00406B23" w:rsidRDefault="006822B3" w:rsidP="006822B3">
      <w:pPr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5"/>
        <w:gridCol w:w="1130"/>
        <w:gridCol w:w="1059"/>
        <w:gridCol w:w="1115"/>
      </w:tblGrid>
      <w:tr w:rsidR="00406B23" w:rsidRPr="00406B23" w14:paraId="13C0BD1A" w14:textId="77777777" w:rsidTr="0071735B">
        <w:tc>
          <w:tcPr>
            <w:tcW w:w="9629" w:type="dxa"/>
            <w:gridSpan w:val="4"/>
            <w:shd w:val="clear" w:color="auto" w:fill="FFCC66"/>
          </w:tcPr>
          <w:p w14:paraId="5A1FDF27" w14:textId="254767A1" w:rsidR="006822B3" w:rsidRPr="00406B23" w:rsidRDefault="006822B3" w:rsidP="0071735B">
            <w:pPr>
              <w:rPr>
                <w:b/>
                <w:bCs/>
                <w:noProof/>
              </w:rPr>
            </w:pPr>
            <w:r w:rsidRPr="00406B23">
              <w:rPr>
                <w:b/>
                <w:bCs/>
                <w:noProof/>
              </w:rPr>
              <w:t xml:space="preserve">Phase: Implementation - von: </w:t>
            </w:r>
            <w:r w:rsidR="00213C7B">
              <w:rPr>
                <w:b/>
                <w:bCs/>
                <w:noProof/>
              </w:rPr>
              <w:t>17.12.2025</w:t>
            </w:r>
            <w:r w:rsidRPr="00406B23">
              <w:rPr>
                <w:b/>
                <w:bCs/>
                <w:noProof/>
              </w:rPr>
              <w:t xml:space="preserve"> bis: </w:t>
            </w:r>
            <w:r w:rsidR="00EA7E90">
              <w:rPr>
                <w:b/>
                <w:bCs/>
                <w:noProof/>
              </w:rPr>
              <w:t>16.01.202</w:t>
            </w:r>
            <w:r w:rsidR="00B16C74">
              <w:rPr>
                <w:b/>
                <w:bCs/>
                <w:noProof/>
              </w:rPr>
              <w:t>6</w:t>
            </w:r>
          </w:p>
        </w:tc>
      </w:tr>
      <w:tr w:rsidR="00406B23" w:rsidRPr="00406B23" w14:paraId="73322A89" w14:textId="77777777" w:rsidTr="0071735B">
        <w:tc>
          <w:tcPr>
            <w:tcW w:w="6325" w:type="dxa"/>
          </w:tcPr>
          <w:p w14:paraId="6423516E" w14:textId="77777777" w:rsidR="006822B3" w:rsidRPr="00406B23" w:rsidRDefault="006822B3" w:rsidP="0071735B">
            <w:pPr>
              <w:rPr>
                <w:noProof/>
              </w:rPr>
            </w:pPr>
          </w:p>
        </w:tc>
        <w:tc>
          <w:tcPr>
            <w:tcW w:w="3304" w:type="dxa"/>
            <w:gridSpan w:val="3"/>
          </w:tcPr>
          <w:p w14:paraId="39F7D1A3" w14:textId="77777777" w:rsidR="006822B3" w:rsidRPr="00406B23" w:rsidRDefault="006822B3" w:rsidP="0071735B">
            <w:pPr>
              <w:jc w:val="center"/>
              <w:rPr>
                <w:noProof/>
              </w:rPr>
            </w:pPr>
            <w:r w:rsidRPr="00406B23">
              <w:rPr>
                <w:noProof/>
              </w:rPr>
              <w:t>Aufwand [h] ode [L]</w:t>
            </w:r>
          </w:p>
        </w:tc>
      </w:tr>
      <w:tr w:rsidR="00406B23" w:rsidRPr="00406B23" w14:paraId="69258D0C" w14:textId="77777777" w:rsidTr="0071735B">
        <w:tc>
          <w:tcPr>
            <w:tcW w:w="6325" w:type="dxa"/>
            <w:shd w:val="clear" w:color="auto" w:fill="D9D9D9" w:themeFill="background1" w:themeFillShade="D9"/>
          </w:tcPr>
          <w:p w14:paraId="6696BF2E" w14:textId="77777777" w:rsidR="006822B3" w:rsidRPr="00406B23" w:rsidRDefault="006822B3" w:rsidP="0071735B">
            <w:pPr>
              <w:rPr>
                <w:b/>
                <w:bCs/>
                <w:noProof/>
              </w:rPr>
            </w:pPr>
            <w:r w:rsidRPr="00406B23">
              <w:rPr>
                <w:b/>
                <w:bCs/>
                <w:noProof/>
              </w:rPr>
              <w:t>Arbeitspaket</w:t>
            </w:r>
          </w:p>
        </w:tc>
        <w:tc>
          <w:tcPr>
            <w:tcW w:w="1130" w:type="dxa"/>
            <w:shd w:val="clear" w:color="auto" w:fill="D9D9D9" w:themeFill="background1" w:themeFillShade="D9"/>
          </w:tcPr>
          <w:p w14:paraId="403139D4" w14:textId="77777777" w:rsidR="006822B3" w:rsidRPr="00406B23" w:rsidRDefault="006822B3" w:rsidP="0071735B">
            <w:pPr>
              <w:rPr>
                <w:b/>
                <w:bCs/>
                <w:noProof/>
              </w:rPr>
            </w:pPr>
            <w:r w:rsidRPr="00406B23">
              <w:rPr>
                <w:b/>
                <w:bCs/>
                <w:noProof/>
              </w:rPr>
              <w:t>SOLL</w:t>
            </w:r>
          </w:p>
        </w:tc>
        <w:tc>
          <w:tcPr>
            <w:tcW w:w="1059" w:type="dxa"/>
            <w:shd w:val="clear" w:color="auto" w:fill="D9D9D9" w:themeFill="background1" w:themeFillShade="D9"/>
          </w:tcPr>
          <w:p w14:paraId="3B8445FE" w14:textId="77777777" w:rsidR="006822B3" w:rsidRPr="00406B23" w:rsidRDefault="006822B3" w:rsidP="0071735B">
            <w:pPr>
              <w:rPr>
                <w:b/>
                <w:bCs/>
                <w:noProof/>
              </w:rPr>
            </w:pPr>
            <w:r w:rsidRPr="00406B23">
              <w:rPr>
                <w:b/>
                <w:bCs/>
                <w:noProof/>
              </w:rPr>
              <w:t>IST</w:t>
            </w:r>
          </w:p>
        </w:tc>
        <w:tc>
          <w:tcPr>
            <w:tcW w:w="1115" w:type="dxa"/>
            <w:shd w:val="clear" w:color="auto" w:fill="D9D9D9" w:themeFill="background1" w:themeFillShade="D9"/>
          </w:tcPr>
          <w:p w14:paraId="5C7E0228" w14:textId="77777777" w:rsidR="006822B3" w:rsidRPr="00406B23" w:rsidRDefault="006822B3" w:rsidP="0071735B">
            <w:pPr>
              <w:rPr>
                <w:b/>
                <w:bCs/>
                <w:noProof/>
              </w:rPr>
            </w:pPr>
            <w:r w:rsidRPr="00406B23">
              <w:rPr>
                <w:b/>
                <w:bCs/>
                <w:noProof/>
              </w:rPr>
              <w:t>Differenz</w:t>
            </w:r>
          </w:p>
        </w:tc>
      </w:tr>
      <w:tr w:rsidR="00406B23" w:rsidRPr="00406B23" w14:paraId="53D7AC98" w14:textId="77777777" w:rsidTr="0071735B">
        <w:tc>
          <w:tcPr>
            <w:tcW w:w="6325" w:type="dxa"/>
          </w:tcPr>
          <w:p w14:paraId="60A1015D" w14:textId="0CDB2668" w:rsidR="006822B3" w:rsidRPr="00406B23" w:rsidRDefault="006F4CB0" w:rsidP="0071735B">
            <w:pPr>
              <w:rPr>
                <w:noProof/>
              </w:rPr>
            </w:pPr>
            <w:r w:rsidRPr="00406B23">
              <w:rPr>
                <w:noProof/>
              </w:rPr>
              <w:t>Basis-Fahrzeugverwaltung implementieren</w:t>
            </w:r>
          </w:p>
        </w:tc>
        <w:tc>
          <w:tcPr>
            <w:tcW w:w="1130" w:type="dxa"/>
          </w:tcPr>
          <w:p w14:paraId="1BBE3E3B" w14:textId="74751031" w:rsidR="006822B3" w:rsidRPr="00406B23" w:rsidRDefault="006F4CB0" w:rsidP="0071735B">
            <w:pPr>
              <w:rPr>
                <w:noProof/>
              </w:rPr>
            </w:pPr>
            <w:r w:rsidRPr="00406B23">
              <w:rPr>
                <w:noProof/>
              </w:rPr>
              <w:t>6</w:t>
            </w:r>
            <w:r w:rsidR="0077518C" w:rsidRPr="00406B23">
              <w:rPr>
                <w:noProof/>
              </w:rPr>
              <w:t>L</w:t>
            </w:r>
          </w:p>
        </w:tc>
        <w:tc>
          <w:tcPr>
            <w:tcW w:w="1059" w:type="dxa"/>
          </w:tcPr>
          <w:p w14:paraId="6C66110F" w14:textId="1AB548C1" w:rsidR="006822B3" w:rsidRPr="00406B23" w:rsidRDefault="00322611" w:rsidP="0071735B">
            <w:pPr>
              <w:rPr>
                <w:noProof/>
              </w:rPr>
            </w:pPr>
            <w:r>
              <w:rPr>
                <w:noProof/>
              </w:rPr>
              <w:t>4</w:t>
            </w:r>
            <w:r w:rsidR="00213C7B">
              <w:rPr>
                <w:noProof/>
              </w:rPr>
              <w:t>L</w:t>
            </w:r>
          </w:p>
        </w:tc>
        <w:tc>
          <w:tcPr>
            <w:tcW w:w="1115" w:type="dxa"/>
          </w:tcPr>
          <w:p w14:paraId="22A94C0F" w14:textId="62D2E44C" w:rsidR="006822B3" w:rsidRPr="00406B23" w:rsidRDefault="00322611" w:rsidP="0071735B">
            <w:pPr>
              <w:rPr>
                <w:noProof/>
              </w:rPr>
            </w:pPr>
            <w:r>
              <w:rPr>
                <w:noProof/>
              </w:rPr>
              <w:t>2</w:t>
            </w:r>
            <w:r w:rsidR="00213C7B">
              <w:rPr>
                <w:noProof/>
              </w:rPr>
              <w:t>L</w:t>
            </w:r>
          </w:p>
        </w:tc>
      </w:tr>
      <w:tr w:rsidR="00406B23" w:rsidRPr="00406B23" w14:paraId="1926D15E" w14:textId="77777777" w:rsidTr="0071735B">
        <w:tc>
          <w:tcPr>
            <w:tcW w:w="6325" w:type="dxa"/>
          </w:tcPr>
          <w:p w14:paraId="1405388F" w14:textId="790E66EB" w:rsidR="006822B3" w:rsidRPr="00406B23" w:rsidRDefault="006F4CB0" w:rsidP="0071735B">
            <w:pPr>
              <w:rPr>
                <w:noProof/>
              </w:rPr>
            </w:pPr>
            <w:r w:rsidRPr="00406B23">
              <w:rPr>
                <w:noProof/>
              </w:rPr>
              <w:t>Kundenverwaltung implementieren</w:t>
            </w:r>
          </w:p>
        </w:tc>
        <w:tc>
          <w:tcPr>
            <w:tcW w:w="1130" w:type="dxa"/>
          </w:tcPr>
          <w:p w14:paraId="27578AA9" w14:textId="3736AC09" w:rsidR="006822B3" w:rsidRPr="00406B23" w:rsidRDefault="006F4CB0" w:rsidP="0071735B">
            <w:pPr>
              <w:rPr>
                <w:noProof/>
              </w:rPr>
            </w:pPr>
            <w:r w:rsidRPr="00406B23">
              <w:rPr>
                <w:noProof/>
              </w:rPr>
              <w:t>4</w:t>
            </w:r>
            <w:r w:rsidR="0077518C" w:rsidRPr="00406B23">
              <w:rPr>
                <w:noProof/>
              </w:rPr>
              <w:t>L</w:t>
            </w:r>
          </w:p>
        </w:tc>
        <w:tc>
          <w:tcPr>
            <w:tcW w:w="1059" w:type="dxa"/>
          </w:tcPr>
          <w:p w14:paraId="646F3E86" w14:textId="1A5A2B0C" w:rsidR="006822B3" w:rsidRPr="00406B23" w:rsidRDefault="00213C7B" w:rsidP="0071735B">
            <w:pPr>
              <w:rPr>
                <w:noProof/>
              </w:rPr>
            </w:pPr>
            <w:r>
              <w:rPr>
                <w:noProof/>
              </w:rPr>
              <w:t>3L</w:t>
            </w:r>
          </w:p>
        </w:tc>
        <w:tc>
          <w:tcPr>
            <w:tcW w:w="1115" w:type="dxa"/>
          </w:tcPr>
          <w:p w14:paraId="1ABE7F50" w14:textId="34B293B9" w:rsidR="006822B3" w:rsidRPr="00406B23" w:rsidRDefault="00213C7B" w:rsidP="0071735B">
            <w:pPr>
              <w:rPr>
                <w:noProof/>
              </w:rPr>
            </w:pPr>
            <w:r>
              <w:rPr>
                <w:noProof/>
              </w:rPr>
              <w:t>1L</w:t>
            </w:r>
          </w:p>
        </w:tc>
      </w:tr>
      <w:tr w:rsidR="00406B23" w:rsidRPr="00406B23" w14:paraId="49955BB0" w14:textId="77777777" w:rsidTr="0071735B">
        <w:tc>
          <w:tcPr>
            <w:tcW w:w="6325" w:type="dxa"/>
          </w:tcPr>
          <w:p w14:paraId="013ACA8F" w14:textId="55112565" w:rsidR="006822B3" w:rsidRPr="00406B23" w:rsidRDefault="006F4CB0" w:rsidP="0071735B">
            <w:pPr>
              <w:rPr>
                <w:noProof/>
              </w:rPr>
            </w:pPr>
            <w:r w:rsidRPr="00406B23">
              <w:rPr>
                <w:noProof/>
              </w:rPr>
              <w:t>Persistenz Fahrzeuge (fahrzeuge.json)</w:t>
            </w:r>
          </w:p>
        </w:tc>
        <w:tc>
          <w:tcPr>
            <w:tcW w:w="1130" w:type="dxa"/>
          </w:tcPr>
          <w:p w14:paraId="47798765" w14:textId="2F2BC3D9" w:rsidR="006822B3" w:rsidRPr="00406B23" w:rsidRDefault="006F4CB0" w:rsidP="0071735B">
            <w:pPr>
              <w:rPr>
                <w:noProof/>
              </w:rPr>
            </w:pPr>
            <w:r w:rsidRPr="00406B23">
              <w:rPr>
                <w:noProof/>
              </w:rPr>
              <w:t>3</w:t>
            </w:r>
            <w:r w:rsidR="0077518C" w:rsidRPr="00406B23">
              <w:rPr>
                <w:noProof/>
              </w:rPr>
              <w:t>L</w:t>
            </w:r>
          </w:p>
        </w:tc>
        <w:tc>
          <w:tcPr>
            <w:tcW w:w="1059" w:type="dxa"/>
          </w:tcPr>
          <w:p w14:paraId="1C4C176B" w14:textId="1D016E6D" w:rsidR="006822B3" w:rsidRPr="00406B23" w:rsidRDefault="00213C7B" w:rsidP="0071735B">
            <w:pPr>
              <w:rPr>
                <w:noProof/>
              </w:rPr>
            </w:pPr>
            <w:r>
              <w:rPr>
                <w:noProof/>
              </w:rPr>
              <w:t>3L</w:t>
            </w:r>
          </w:p>
        </w:tc>
        <w:tc>
          <w:tcPr>
            <w:tcW w:w="1115" w:type="dxa"/>
          </w:tcPr>
          <w:p w14:paraId="2E2B2E20" w14:textId="56F74005" w:rsidR="006822B3" w:rsidRPr="00406B23" w:rsidRDefault="00213C7B" w:rsidP="0071735B">
            <w:pPr>
              <w:rPr>
                <w:noProof/>
              </w:rPr>
            </w:pPr>
            <w:r>
              <w:rPr>
                <w:noProof/>
              </w:rPr>
              <w:t>-</w:t>
            </w:r>
          </w:p>
        </w:tc>
      </w:tr>
      <w:tr w:rsidR="00406B23" w:rsidRPr="00406B23" w14:paraId="5223A1F2" w14:textId="77777777" w:rsidTr="0071735B">
        <w:tc>
          <w:tcPr>
            <w:tcW w:w="6325" w:type="dxa"/>
          </w:tcPr>
          <w:p w14:paraId="43D41673" w14:textId="0B03A060" w:rsidR="006F4CB0" w:rsidRPr="00406B23" w:rsidRDefault="006F4CB0" w:rsidP="0071735B">
            <w:pPr>
              <w:rPr>
                <w:noProof/>
              </w:rPr>
            </w:pPr>
            <w:r w:rsidRPr="00406B23">
              <w:rPr>
                <w:noProof/>
              </w:rPr>
              <w:t>Persistenz Kunden (kunden.json)</w:t>
            </w:r>
          </w:p>
        </w:tc>
        <w:tc>
          <w:tcPr>
            <w:tcW w:w="1130" w:type="dxa"/>
          </w:tcPr>
          <w:p w14:paraId="3A6E1531" w14:textId="70B941AB" w:rsidR="006F4CB0" w:rsidRPr="00406B23" w:rsidRDefault="006F4CB0" w:rsidP="0071735B">
            <w:pPr>
              <w:rPr>
                <w:noProof/>
              </w:rPr>
            </w:pPr>
            <w:r w:rsidRPr="00406B23">
              <w:rPr>
                <w:noProof/>
              </w:rPr>
              <w:t>3</w:t>
            </w:r>
            <w:r w:rsidR="0077518C" w:rsidRPr="00406B23">
              <w:rPr>
                <w:noProof/>
              </w:rPr>
              <w:t>L</w:t>
            </w:r>
          </w:p>
        </w:tc>
        <w:tc>
          <w:tcPr>
            <w:tcW w:w="1059" w:type="dxa"/>
          </w:tcPr>
          <w:p w14:paraId="2C2FC35B" w14:textId="22EC1D3E" w:rsidR="006F4CB0" w:rsidRPr="00406B23" w:rsidRDefault="00213C7B" w:rsidP="0071735B">
            <w:pPr>
              <w:rPr>
                <w:noProof/>
              </w:rPr>
            </w:pPr>
            <w:r>
              <w:rPr>
                <w:noProof/>
              </w:rPr>
              <w:t>2L</w:t>
            </w:r>
          </w:p>
        </w:tc>
        <w:tc>
          <w:tcPr>
            <w:tcW w:w="1115" w:type="dxa"/>
          </w:tcPr>
          <w:p w14:paraId="3F6649A2" w14:textId="1EB49298" w:rsidR="006F4CB0" w:rsidRPr="00406B23" w:rsidRDefault="00213C7B" w:rsidP="0071735B">
            <w:pPr>
              <w:rPr>
                <w:noProof/>
              </w:rPr>
            </w:pPr>
            <w:r>
              <w:rPr>
                <w:noProof/>
              </w:rPr>
              <w:t>1L</w:t>
            </w:r>
          </w:p>
        </w:tc>
      </w:tr>
      <w:tr w:rsidR="006822B3" w:rsidRPr="00406B23" w14:paraId="6A544743" w14:textId="77777777" w:rsidTr="0071735B">
        <w:tc>
          <w:tcPr>
            <w:tcW w:w="6325" w:type="dxa"/>
            <w:shd w:val="clear" w:color="auto" w:fill="F2F2F2" w:themeFill="background1" w:themeFillShade="F2"/>
          </w:tcPr>
          <w:p w14:paraId="01EB5585" w14:textId="77777777" w:rsidR="006822B3" w:rsidRPr="00406B23" w:rsidRDefault="006822B3" w:rsidP="0071735B">
            <w:pPr>
              <w:rPr>
                <w:b/>
                <w:bCs/>
                <w:noProof/>
              </w:rPr>
            </w:pPr>
            <w:r w:rsidRPr="00406B23">
              <w:rPr>
                <w:b/>
                <w:bCs/>
                <w:noProof/>
              </w:rPr>
              <w:t>Total</w:t>
            </w:r>
          </w:p>
        </w:tc>
        <w:tc>
          <w:tcPr>
            <w:tcW w:w="1130" w:type="dxa"/>
            <w:shd w:val="clear" w:color="auto" w:fill="F2F2F2" w:themeFill="background1" w:themeFillShade="F2"/>
          </w:tcPr>
          <w:p w14:paraId="3C3C75FB" w14:textId="72FAD1DB" w:rsidR="006822B3" w:rsidRPr="00406B23" w:rsidRDefault="00194C85" w:rsidP="0071735B">
            <w:pPr>
              <w:rPr>
                <w:noProof/>
              </w:rPr>
            </w:pPr>
            <w:r w:rsidRPr="00406B23">
              <w:rPr>
                <w:noProof/>
              </w:rPr>
              <w:t>16</w:t>
            </w:r>
            <w:r w:rsidR="0077518C" w:rsidRPr="00406B23">
              <w:rPr>
                <w:noProof/>
              </w:rPr>
              <w:t>L</w:t>
            </w:r>
          </w:p>
        </w:tc>
        <w:tc>
          <w:tcPr>
            <w:tcW w:w="1059" w:type="dxa"/>
            <w:shd w:val="clear" w:color="auto" w:fill="F2F2F2" w:themeFill="background1" w:themeFillShade="F2"/>
          </w:tcPr>
          <w:p w14:paraId="7686ED88" w14:textId="38306701" w:rsidR="006822B3" w:rsidRPr="00406B23" w:rsidRDefault="00213C7B" w:rsidP="0071735B">
            <w:pPr>
              <w:rPr>
                <w:noProof/>
              </w:rPr>
            </w:pPr>
            <w:r>
              <w:rPr>
                <w:noProof/>
              </w:rPr>
              <w:t>12L</w:t>
            </w:r>
          </w:p>
        </w:tc>
        <w:tc>
          <w:tcPr>
            <w:tcW w:w="1115" w:type="dxa"/>
            <w:shd w:val="clear" w:color="auto" w:fill="F2F2F2" w:themeFill="background1" w:themeFillShade="F2"/>
          </w:tcPr>
          <w:p w14:paraId="315378F6" w14:textId="272D98C0" w:rsidR="006822B3" w:rsidRPr="00406B23" w:rsidRDefault="00213C7B" w:rsidP="0071735B">
            <w:pPr>
              <w:rPr>
                <w:noProof/>
              </w:rPr>
            </w:pPr>
            <w:r>
              <w:rPr>
                <w:noProof/>
              </w:rPr>
              <w:t>4L</w:t>
            </w:r>
          </w:p>
        </w:tc>
      </w:tr>
    </w:tbl>
    <w:p w14:paraId="3E3EC3A2" w14:textId="77777777" w:rsidR="006822B3" w:rsidRPr="00406B23" w:rsidRDefault="006822B3" w:rsidP="006822B3">
      <w:pPr>
        <w:rPr>
          <w:noProof/>
        </w:rPr>
      </w:pPr>
    </w:p>
    <w:p w14:paraId="08E40615" w14:textId="77777777" w:rsidR="006822B3" w:rsidRPr="00406B23" w:rsidRDefault="006822B3" w:rsidP="006822B3">
      <w:pPr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5"/>
        <w:gridCol w:w="1130"/>
        <w:gridCol w:w="1059"/>
        <w:gridCol w:w="1115"/>
      </w:tblGrid>
      <w:tr w:rsidR="00406B23" w:rsidRPr="00406B23" w14:paraId="158E1EDB" w14:textId="77777777" w:rsidTr="0071735B">
        <w:tc>
          <w:tcPr>
            <w:tcW w:w="9629" w:type="dxa"/>
            <w:gridSpan w:val="4"/>
            <w:shd w:val="clear" w:color="auto" w:fill="92CDDC" w:themeFill="accent5" w:themeFillTint="99"/>
          </w:tcPr>
          <w:p w14:paraId="2EC9FA25" w14:textId="2402FF67" w:rsidR="006822B3" w:rsidRPr="00406B23" w:rsidRDefault="006822B3" w:rsidP="0071735B">
            <w:pPr>
              <w:rPr>
                <w:b/>
                <w:bCs/>
                <w:noProof/>
              </w:rPr>
            </w:pPr>
            <w:r w:rsidRPr="00406B23">
              <w:rPr>
                <w:b/>
                <w:bCs/>
                <w:noProof/>
              </w:rPr>
              <w:t xml:space="preserve">Phase: Test &amp; Verteilen - von: </w:t>
            </w:r>
            <w:r w:rsidR="00EB4763">
              <w:rPr>
                <w:b/>
                <w:bCs/>
                <w:noProof/>
              </w:rPr>
              <w:t>16.01.2026</w:t>
            </w:r>
            <w:r w:rsidRPr="00406B23">
              <w:rPr>
                <w:b/>
                <w:bCs/>
                <w:noProof/>
              </w:rPr>
              <w:t xml:space="preserve"> bis: </w:t>
            </w:r>
            <w:r w:rsidR="00EB4763">
              <w:rPr>
                <w:b/>
                <w:bCs/>
                <w:noProof/>
              </w:rPr>
              <w:t>16</w:t>
            </w:r>
            <w:r w:rsidR="00B16C74">
              <w:rPr>
                <w:b/>
                <w:bCs/>
                <w:noProof/>
              </w:rPr>
              <w:t>.01.2026</w:t>
            </w:r>
          </w:p>
        </w:tc>
      </w:tr>
      <w:tr w:rsidR="00406B23" w:rsidRPr="00406B23" w14:paraId="1A4E6DE8" w14:textId="77777777" w:rsidTr="0071735B">
        <w:tc>
          <w:tcPr>
            <w:tcW w:w="6325" w:type="dxa"/>
          </w:tcPr>
          <w:p w14:paraId="084280FE" w14:textId="77777777" w:rsidR="006822B3" w:rsidRPr="00406B23" w:rsidRDefault="006822B3" w:rsidP="0071735B">
            <w:pPr>
              <w:rPr>
                <w:noProof/>
              </w:rPr>
            </w:pPr>
          </w:p>
        </w:tc>
        <w:tc>
          <w:tcPr>
            <w:tcW w:w="3304" w:type="dxa"/>
            <w:gridSpan w:val="3"/>
          </w:tcPr>
          <w:p w14:paraId="7A5B440C" w14:textId="77777777" w:rsidR="006822B3" w:rsidRPr="00406B23" w:rsidRDefault="006822B3" w:rsidP="0071735B">
            <w:pPr>
              <w:jc w:val="center"/>
              <w:rPr>
                <w:noProof/>
              </w:rPr>
            </w:pPr>
            <w:r w:rsidRPr="00406B23">
              <w:rPr>
                <w:noProof/>
              </w:rPr>
              <w:t>Aufwand [h] oder [L]</w:t>
            </w:r>
          </w:p>
        </w:tc>
      </w:tr>
      <w:tr w:rsidR="00406B23" w:rsidRPr="00406B23" w14:paraId="72203538" w14:textId="77777777" w:rsidTr="0071735B">
        <w:tc>
          <w:tcPr>
            <w:tcW w:w="6325" w:type="dxa"/>
            <w:shd w:val="clear" w:color="auto" w:fill="D9D9D9" w:themeFill="background1" w:themeFillShade="D9"/>
          </w:tcPr>
          <w:p w14:paraId="4DDB2656" w14:textId="77777777" w:rsidR="006822B3" w:rsidRPr="00406B23" w:rsidRDefault="006822B3" w:rsidP="0071735B">
            <w:pPr>
              <w:rPr>
                <w:b/>
                <w:bCs/>
                <w:noProof/>
              </w:rPr>
            </w:pPr>
            <w:r w:rsidRPr="00406B23">
              <w:rPr>
                <w:b/>
                <w:bCs/>
                <w:noProof/>
              </w:rPr>
              <w:t>Arbeitspaket</w:t>
            </w:r>
          </w:p>
        </w:tc>
        <w:tc>
          <w:tcPr>
            <w:tcW w:w="1130" w:type="dxa"/>
            <w:shd w:val="clear" w:color="auto" w:fill="D9D9D9" w:themeFill="background1" w:themeFillShade="D9"/>
          </w:tcPr>
          <w:p w14:paraId="6B5A8EE6" w14:textId="77777777" w:rsidR="006822B3" w:rsidRPr="00406B23" w:rsidRDefault="006822B3" w:rsidP="0071735B">
            <w:pPr>
              <w:rPr>
                <w:b/>
                <w:bCs/>
                <w:noProof/>
              </w:rPr>
            </w:pPr>
            <w:r w:rsidRPr="00406B23">
              <w:rPr>
                <w:b/>
                <w:bCs/>
                <w:noProof/>
              </w:rPr>
              <w:t>SOLL</w:t>
            </w:r>
          </w:p>
        </w:tc>
        <w:tc>
          <w:tcPr>
            <w:tcW w:w="1059" w:type="dxa"/>
            <w:shd w:val="clear" w:color="auto" w:fill="D9D9D9" w:themeFill="background1" w:themeFillShade="D9"/>
          </w:tcPr>
          <w:p w14:paraId="0C290FB5" w14:textId="77777777" w:rsidR="006822B3" w:rsidRPr="00406B23" w:rsidRDefault="006822B3" w:rsidP="0071735B">
            <w:pPr>
              <w:rPr>
                <w:b/>
                <w:bCs/>
                <w:noProof/>
              </w:rPr>
            </w:pPr>
            <w:r w:rsidRPr="00406B23">
              <w:rPr>
                <w:b/>
                <w:bCs/>
                <w:noProof/>
              </w:rPr>
              <w:t>IST</w:t>
            </w:r>
          </w:p>
        </w:tc>
        <w:tc>
          <w:tcPr>
            <w:tcW w:w="1115" w:type="dxa"/>
            <w:shd w:val="clear" w:color="auto" w:fill="D9D9D9" w:themeFill="background1" w:themeFillShade="D9"/>
          </w:tcPr>
          <w:p w14:paraId="1E4C59DD" w14:textId="77777777" w:rsidR="006822B3" w:rsidRPr="00406B23" w:rsidRDefault="006822B3" w:rsidP="0071735B">
            <w:pPr>
              <w:rPr>
                <w:b/>
                <w:bCs/>
                <w:noProof/>
              </w:rPr>
            </w:pPr>
            <w:r w:rsidRPr="00406B23">
              <w:rPr>
                <w:b/>
                <w:bCs/>
                <w:noProof/>
              </w:rPr>
              <w:t>Differenz</w:t>
            </w:r>
          </w:p>
        </w:tc>
      </w:tr>
      <w:tr w:rsidR="00406B23" w:rsidRPr="00406B23" w14:paraId="1585CCAE" w14:textId="77777777" w:rsidTr="0071735B">
        <w:tc>
          <w:tcPr>
            <w:tcW w:w="6325" w:type="dxa"/>
          </w:tcPr>
          <w:p w14:paraId="58A69F8D" w14:textId="4B17A83F" w:rsidR="006822B3" w:rsidRPr="00406B23" w:rsidRDefault="00194C85" w:rsidP="0071735B">
            <w:pPr>
              <w:rPr>
                <w:noProof/>
              </w:rPr>
            </w:pPr>
            <w:r w:rsidRPr="00406B23">
              <w:rPr>
                <w:noProof/>
              </w:rPr>
              <w:t>Testfälle definieren</w:t>
            </w:r>
          </w:p>
        </w:tc>
        <w:tc>
          <w:tcPr>
            <w:tcW w:w="1130" w:type="dxa"/>
          </w:tcPr>
          <w:p w14:paraId="0B43C7F5" w14:textId="614CFD36" w:rsidR="006822B3" w:rsidRPr="00406B23" w:rsidRDefault="00194C85" w:rsidP="0071735B">
            <w:pPr>
              <w:rPr>
                <w:noProof/>
              </w:rPr>
            </w:pPr>
            <w:r w:rsidRPr="00406B23">
              <w:rPr>
                <w:noProof/>
              </w:rPr>
              <w:t>1</w:t>
            </w:r>
            <w:r w:rsidR="0077518C" w:rsidRPr="00406B23">
              <w:rPr>
                <w:noProof/>
              </w:rPr>
              <w:t>L</w:t>
            </w:r>
          </w:p>
        </w:tc>
        <w:tc>
          <w:tcPr>
            <w:tcW w:w="1059" w:type="dxa"/>
          </w:tcPr>
          <w:p w14:paraId="425AAC6A" w14:textId="0D08FA5F" w:rsidR="006822B3" w:rsidRPr="00406B23" w:rsidRDefault="008C7650" w:rsidP="0071735B">
            <w:pPr>
              <w:rPr>
                <w:noProof/>
              </w:rPr>
            </w:pPr>
            <w:r>
              <w:rPr>
                <w:noProof/>
              </w:rPr>
              <w:t>1L</w:t>
            </w:r>
          </w:p>
        </w:tc>
        <w:tc>
          <w:tcPr>
            <w:tcW w:w="1115" w:type="dxa"/>
          </w:tcPr>
          <w:p w14:paraId="2B953101" w14:textId="73DF1995" w:rsidR="006822B3" w:rsidRPr="00406B23" w:rsidRDefault="008C7650" w:rsidP="0071735B">
            <w:pPr>
              <w:rPr>
                <w:noProof/>
              </w:rPr>
            </w:pPr>
            <w:r>
              <w:rPr>
                <w:noProof/>
              </w:rPr>
              <w:t>-</w:t>
            </w:r>
          </w:p>
        </w:tc>
      </w:tr>
      <w:tr w:rsidR="00406B23" w:rsidRPr="00406B23" w14:paraId="3F7949CD" w14:textId="77777777" w:rsidTr="0071735B">
        <w:tc>
          <w:tcPr>
            <w:tcW w:w="6325" w:type="dxa"/>
          </w:tcPr>
          <w:p w14:paraId="4909F678" w14:textId="7E21C25C" w:rsidR="006822B3" w:rsidRPr="00406B23" w:rsidRDefault="00194C85" w:rsidP="0071735B">
            <w:pPr>
              <w:rPr>
                <w:noProof/>
              </w:rPr>
            </w:pPr>
            <w:r w:rsidRPr="00406B23">
              <w:rPr>
                <w:noProof/>
              </w:rPr>
              <w:t>Unit Tests implementieren</w:t>
            </w:r>
          </w:p>
        </w:tc>
        <w:tc>
          <w:tcPr>
            <w:tcW w:w="1130" w:type="dxa"/>
          </w:tcPr>
          <w:p w14:paraId="1E412978" w14:textId="282140E6" w:rsidR="006822B3" w:rsidRPr="00406B23" w:rsidRDefault="00194C85" w:rsidP="0071735B">
            <w:pPr>
              <w:rPr>
                <w:noProof/>
              </w:rPr>
            </w:pPr>
            <w:r w:rsidRPr="00406B23">
              <w:rPr>
                <w:noProof/>
              </w:rPr>
              <w:t>2</w:t>
            </w:r>
            <w:r w:rsidR="0077518C" w:rsidRPr="00406B23">
              <w:rPr>
                <w:noProof/>
              </w:rPr>
              <w:t>L</w:t>
            </w:r>
          </w:p>
        </w:tc>
        <w:tc>
          <w:tcPr>
            <w:tcW w:w="1059" w:type="dxa"/>
          </w:tcPr>
          <w:p w14:paraId="44E0AC32" w14:textId="3FC0791D" w:rsidR="006822B3" w:rsidRPr="00406B23" w:rsidRDefault="008C7650" w:rsidP="0071735B">
            <w:pPr>
              <w:rPr>
                <w:noProof/>
              </w:rPr>
            </w:pPr>
            <w:r>
              <w:rPr>
                <w:noProof/>
              </w:rPr>
              <w:t>2L</w:t>
            </w:r>
          </w:p>
        </w:tc>
        <w:tc>
          <w:tcPr>
            <w:tcW w:w="1115" w:type="dxa"/>
          </w:tcPr>
          <w:p w14:paraId="7A3ADE91" w14:textId="6EBE1A9E" w:rsidR="006822B3" w:rsidRPr="00406B23" w:rsidRDefault="008C7650" w:rsidP="0071735B">
            <w:pPr>
              <w:rPr>
                <w:noProof/>
              </w:rPr>
            </w:pPr>
            <w:r>
              <w:rPr>
                <w:noProof/>
              </w:rPr>
              <w:t>-</w:t>
            </w:r>
          </w:p>
        </w:tc>
      </w:tr>
      <w:tr w:rsidR="00406B23" w:rsidRPr="00406B23" w14:paraId="2966397E" w14:textId="77777777" w:rsidTr="0071735B">
        <w:tc>
          <w:tcPr>
            <w:tcW w:w="6325" w:type="dxa"/>
          </w:tcPr>
          <w:p w14:paraId="2B111152" w14:textId="626D51D3" w:rsidR="006822B3" w:rsidRPr="00406B23" w:rsidRDefault="00DA1712" w:rsidP="0071735B">
            <w:pPr>
              <w:rPr>
                <w:noProof/>
              </w:rPr>
            </w:pPr>
            <w:r w:rsidRPr="00406B23">
              <w:rPr>
                <w:noProof/>
              </w:rPr>
              <w:t>Tests ausführen &amp; protokollieren</w:t>
            </w:r>
          </w:p>
        </w:tc>
        <w:tc>
          <w:tcPr>
            <w:tcW w:w="1130" w:type="dxa"/>
          </w:tcPr>
          <w:p w14:paraId="48D23415" w14:textId="5DF97CFA" w:rsidR="006822B3" w:rsidRPr="00406B23" w:rsidRDefault="00194C85" w:rsidP="0071735B">
            <w:pPr>
              <w:rPr>
                <w:noProof/>
              </w:rPr>
            </w:pPr>
            <w:r w:rsidRPr="00406B23">
              <w:rPr>
                <w:noProof/>
              </w:rPr>
              <w:t>1</w:t>
            </w:r>
            <w:r w:rsidR="0077518C" w:rsidRPr="00406B23">
              <w:rPr>
                <w:noProof/>
              </w:rPr>
              <w:t>L</w:t>
            </w:r>
          </w:p>
        </w:tc>
        <w:tc>
          <w:tcPr>
            <w:tcW w:w="1059" w:type="dxa"/>
          </w:tcPr>
          <w:p w14:paraId="4324D36F" w14:textId="4F3E8C52" w:rsidR="006822B3" w:rsidRPr="00406B23" w:rsidRDefault="008C7650" w:rsidP="0071735B">
            <w:pPr>
              <w:rPr>
                <w:noProof/>
              </w:rPr>
            </w:pPr>
            <w:r>
              <w:rPr>
                <w:noProof/>
              </w:rPr>
              <w:t>1L</w:t>
            </w:r>
          </w:p>
        </w:tc>
        <w:tc>
          <w:tcPr>
            <w:tcW w:w="1115" w:type="dxa"/>
          </w:tcPr>
          <w:p w14:paraId="76D01FF0" w14:textId="5B85B3BD" w:rsidR="006822B3" w:rsidRPr="00406B23" w:rsidRDefault="008C7650" w:rsidP="0071735B">
            <w:pPr>
              <w:rPr>
                <w:noProof/>
              </w:rPr>
            </w:pPr>
            <w:r>
              <w:rPr>
                <w:noProof/>
              </w:rPr>
              <w:t>-</w:t>
            </w:r>
          </w:p>
        </w:tc>
      </w:tr>
      <w:tr w:rsidR="00DA1712" w:rsidRPr="00406B23" w14:paraId="3CA1849E" w14:textId="77777777" w:rsidTr="009B025F">
        <w:tc>
          <w:tcPr>
            <w:tcW w:w="6325" w:type="dxa"/>
            <w:shd w:val="clear" w:color="auto" w:fill="F2F2F2" w:themeFill="background1" w:themeFillShade="F2"/>
          </w:tcPr>
          <w:p w14:paraId="3245E788" w14:textId="5A3B98DE" w:rsidR="00DA1712" w:rsidRPr="00406B23" w:rsidRDefault="00DA1712" w:rsidP="00DA1712">
            <w:pPr>
              <w:rPr>
                <w:noProof/>
              </w:rPr>
            </w:pPr>
            <w:r w:rsidRPr="00406B23">
              <w:rPr>
                <w:b/>
                <w:bCs/>
                <w:noProof/>
              </w:rPr>
              <w:t>Total</w:t>
            </w:r>
          </w:p>
        </w:tc>
        <w:tc>
          <w:tcPr>
            <w:tcW w:w="1130" w:type="dxa"/>
            <w:shd w:val="clear" w:color="auto" w:fill="F2F2F2" w:themeFill="background1" w:themeFillShade="F2"/>
          </w:tcPr>
          <w:p w14:paraId="3ED01B15" w14:textId="3F0D1E97" w:rsidR="00DA1712" w:rsidRPr="00406B23" w:rsidRDefault="00DA1712" w:rsidP="00DA1712">
            <w:pPr>
              <w:rPr>
                <w:noProof/>
              </w:rPr>
            </w:pPr>
            <w:r w:rsidRPr="00406B23">
              <w:rPr>
                <w:noProof/>
              </w:rPr>
              <w:t>4</w:t>
            </w:r>
            <w:r w:rsidR="0077518C" w:rsidRPr="00406B23">
              <w:rPr>
                <w:noProof/>
              </w:rPr>
              <w:t>L</w:t>
            </w:r>
          </w:p>
        </w:tc>
        <w:tc>
          <w:tcPr>
            <w:tcW w:w="1059" w:type="dxa"/>
            <w:shd w:val="clear" w:color="auto" w:fill="F2F2F2" w:themeFill="background1" w:themeFillShade="F2"/>
          </w:tcPr>
          <w:p w14:paraId="50ABC3D4" w14:textId="418F888D" w:rsidR="00DA1712" w:rsidRPr="00406B23" w:rsidRDefault="008C7650" w:rsidP="00DA1712">
            <w:pPr>
              <w:rPr>
                <w:noProof/>
              </w:rPr>
            </w:pPr>
            <w:r>
              <w:rPr>
                <w:noProof/>
              </w:rPr>
              <w:t>4L</w:t>
            </w:r>
          </w:p>
        </w:tc>
        <w:tc>
          <w:tcPr>
            <w:tcW w:w="1115" w:type="dxa"/>
            <w:shd w:val="clear" w:color="auto" w:fill="F2F2F2" w:themeFill="background1" w:themeFillShade="F2"/>
          </w:tcPr>
          <w:p w14:paraId="688475A1" w14:textId="12B96785" w:rsidR="00DA1712" w:rsidRPr="00406B23" w:rsidRDefault="008C7650" w:rsidP="00DA1712">
            <w:pPr>
              <w:rPr>
                <w:noProof/>
              </w:rPr>
            </w:pPr>
            <w:r>
              <w:rPr>
                <w:noProof/>
              </w:rPr>
              <w:t>-</w:t>
            </w:r>
          </w:p>
        </w:tc>
      </w:tr>
    </w:tbl>
    <w:p w14:paraId="7EF7924A" w14:textId="77777777" w:rsidR="006822B3" w:rsidRPr="00406B23" w:rsidRDefault="006822B3" w:rsidP="008037BD"/>
    <w:p w14:paraId="16C61305" w14:textId="77777777" w:rsidR="008037BD" w:rsidRPr="00406B23" w:rsidRDefault="008037BD" w:rsidP="008037BD"/>
    <w:p w14:paraId="39B11FCC" w14:textId="5A60481E" w:rsidR="00174803" w:rsidRPr="00406B23" w:rsidRDefault="0004281D" w:rsidP="0004281D">
      <w:pPr>
        <w:pStyle w:val="Heading1"/>
        <w:rPr>
          <w:noProof/>
        </w:rPr>
      </w:pPr>
      <w:r w:rsidRPr="00406B23">
        <w:rPr>
          <w:noProof/>
        </w:rPr>
        <w:lastRenderedPageBreak/>
        <w:t>Anforderungskatalog</w:t>
      </w:r>
    </w:p>
    <w:p w14:paraId="1CE470EB" w14:textId="77777777" w:rsidR="0004281D" w:rsidRPr="00406B23" w:rsidRDefault="0004281D" w:rsidP="0004281D"/>
    <w:p w14:paraId="02CC9FCC" w14:textId="77777777" w:rsidR="0004281D" w:rsidRPr="00406B23" w:rsidRDefault="0004281D" w:rsidP="0004281D">
      <w:pPr>
        <w:pStyle w:val="Heading2"/>
      </w:pPr>
      <w:r w:rsidRPr="00406B23">
        <w:t>Funktionale Anforderungen</w:t>
      </w:r>
    </w:p>
    <w:p w14:paraId="7F1AFFF7" w14:textId="77777777" w:rsidR="0004281D" w:rsidRPr="00406B23" w:rsidRDefault="0004281D" w:rsidP="0004281D"/>
    <w:tbl>
      <w:tblPr>
        <w:tblStyle w:val="GridTable4-Accent1"/>
        <w:tblW w:w="0" w:type="auto"/>
        <w:tblInd w:w="5" w:type="dxa"/>
        <w:tblLook w:val="04A0" w:firstRow="1" w:lastRow="0" w:firstColumn="1" w:lastColumn="0" w:noHBand="0" w:noVBand="1"/>
      </w:tblPr>
      <w:tblGrid>
        <w:gridCol w:w="699"/>
        <w:gridCol w:w="6237"/>
        <w:gridCol w:w="1559"/>
      </w:tblGrid>
      <w:tr w:rsidR="00406B23" w:rsidRPr="00406B23" w14:paraId="3E392FE2" w14:textId="77777777" w:rsidTr="006822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</w:tcPr>
          <w:p w14:paraId="49DAA30A" w14:textId="77777777" w:rsidR="006822B3" w:rsidRPr="00406B23" w:rsidRDefault="006822B3" w:rsidP="0004281D">
            <w:pPr>
              <w:rPr>
                <w:color w:val="auto"/>
              </w:rPr>
            </w:pPr>
            <w:r w:rsidRPr="00406B23">
              <w:rPr>
                <w:color w:val="auto"/>
              </w:rPr>
              <w:t>ID</w:t>
            </w:r>
          </w:p>
        </w:tc>
        <w:tc>
          <w:tcPr>
            <w:tcW w:w="6237" w:type="dxa"/>
          </w:tcPr>
          <w:p w14:paraId="63AD8E39" w14:textId="77777777" w:rsidR="006822B3" w:rsidRPr="00406B23" w:rsidRDefault="006822B3" w:rsidP="000428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06B23">
              <w:rPr>
                <w:color w:val="auto"/>
              </w:rPr>
              <w:t>Beschreibung</w:t>
            </w:r>
          </w:p>
        </w:tc>
        <w:tc>
          <w:tcPr>
            <w:tcW w:w="1559" w:type="dxa"/>
          </w:tcPr>
          <w:p w14:paraId="77CAE828" w14:textId="5BE5B8A6" w:rsidR="006822B3" w:rsidRPr="00406B23" w:rsidRDefault="006822B3" w:rsidP="000428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406B23">
              <w:rPr>
                <w:color w:val="auto"/>
              </w:rPr>
              <w:t>Priorität [1-3]</w:t>
            </w:r>
          </w:p>
        </w:tc>
      </w:tr>
      <w:tr w:rsidR="00406B23" w:rsidRPr="00406B23" w14:paraId="3E112765" w14:textId="77777777" w:rsidTr="00E44E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vAlign w:val="center"/>
          </w:tcPr>
          <w:p w14:paraId="45A34762" w14:textId="331D5F07" w:rsidR="00014342" w:rsidRPr="00406B23" w:rsidRDefault="00014342" w:rsidP="00014342">
            <w:r w:rsidRPr="00406B23">
              <w:rPr>
                <w:rFonts w:cs="Arial"/>
              </w:rPr>
              <w:t>F1</w:t>
            </w:r>
          </w:p>
        </w:tc>
        <w:tc>
          <w:tcPr>
            <w:tcW w:w="6237" w:type="dxa"/>
            <w:vAlign w:val="center"/>
          </w:tcPr>
          <w:p w14:paraId="23F65976" w14:textId="31C6830B" w:rsidR="00014342" w:rsidRPr="00406B23" w:rsidRDefault="00014342" w:rsidP="000143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6B23">
              <w:rPr>
                <w:rStyle w:val="Strong"/>
                <w:rFonts w:cs="Arial"/>
              </w:rPr>
              <w:t>Fahrzeug erfassen</w:t>
            </w:r>
            <w:r w:rsidRPr="00406B23">
              <w:rPr>
                <w:rFonts w:cs="Arial"/>
              </w:rPr>
              <w:t xml:space="preserve"> – Der Fahrzeugpark Manager kann neue Fahrzeuge mit allen Basisdaten erfassen.</w:t>
            </w:r>
          </w:p>
        </w:tc>
        <w:tc>
          <w:tcPr>
            <w:tcW w:w="1559" w:type="dxa"/>
            <w:vAlign w:val="center"/>
          </w:tcPr>
          <w:p w14:paraId="0050FD46" w14:textId="72DCAF95" w:rsidR="00014342" w:rsidRPr="00406B23" w:rsidRDefault="00014342" w:rsidP="000143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6B23">
              <w:rPr>
                <w:rFonts w:cs="Arial"/>
              </w:rPr>
              <w:t>1</w:t>
            </w:r>
          </w:p>
        </w:tc>
      </w:tr>
      <w:tr w:rsidR="00406B23" w:rsidRPr="00406B23" w14:paraId="013C15F0" w14:textId="77777777" w:rsidTr="00E44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vAlign w:val="center"/>
          </w:tcPr>
          <w:p w14:paraId="6897CB46" w14:textId="1748CDEF" w:rsidR="00014342" w:rsidRPr="00406B23" w:rsidRDefault="00014342" w:rsidP="00014342">
            <w:pPr>
              <w:rPr>
                <w:rFonts w:cs="Arial"/>
              </w:rPr>
            </w:pPr>
            <w:r w:rsidRPr="00406B23">
              <w:rPr>
                <w:rFonts w:cs="Arial"/>
              </w:rPr>
              <w:t>F2</w:t>
            </w:r>
          </w:p>
        </w:tc>
        <w:tc>
          <w:tcPr>
            <w:tcW w:w="6237" w:type="dxa"/>
            <w:vAlign w:val="center"/>
          </w:tcPr>
          <w:p w14:paraId="225E240F" w14:textId="5F110564" w:rsidR="00014342" w:rsidRPr="00406B23" w:rsidRDefault="00014342" w:rsidP="000143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cs="Arial"/>
              </w:rPr>
            </w:pPr>
            <w:r w:rsidRPr="00406B23">
              <w:rPr>
                <w:rStyle w:val="Strong"/>
                <w:rFonts w:cs="Arial"/>
              </w:rPr>
              <w:t>Fahrzeug bearbeiten</w:t>
            </w:r>
            <w:r w:rsidRPr="00406B23">
              <w:rPr>
                <w:rFonts w:cs="Arial"/>
              </w:rPr>
              <w:t xml:space="preserve"> – Der Fahrzeugpark Manager kann bestehende Fahrzeugdaten ändern.</w:t>
            </w:r>
          </w:p>
        </w:tc>
        <w:tc>
          <w:tcPr>
            <w:tcW w:w="1559" w:type="dxa"/>
            <w:vAlign w:val="center"/>
          </w:tcPr>
          <w:p w14:paraId="109A0EF2" w14:textId="2B08B6AE" w:rsidR="00014342" w:rsidRPr="00406B23" w:rsidRDefault="00014342" w:rsidP="000143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406B23">
              <w:rPr>
                <w:rFonts w:cs="Arial"/>
              </w:rPr>
              <w:t>1</w:t>
            </w:r>
          </w:p>
        </w:tc>
      </w:tr>
      <w:tr w:rsidR="00406B23" w:rsidRPr="00406B23" w14:paraId="51EADB1A" w14:textId="77777777" w:rsidTr="00E44E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vAlign w:val="center"/>
          </w:tcPr>
          <w:p w14:paraId="246E8B43" w14:textId="0854F387" w:rsidR="00014342" w:rsidRPr="00406B23" w:rsidRDefault="00014342" w:rsidP="00014342">
            <w:pPr>
              <w:rPr>
                <w:rFonts w:cs="Arial"/>
              </w:rPr>
            </w:pPr>
            <w:r w:rsidRPr="00406B23">
              <w:rPr>
                <w:rFonts w:cs="Arial"/>
              </w:rPr>
              <w:t>F3</w:t>
            </w:r>
          </w:p>
        </w:tc>
        <w:tc>
          <w:tcPr>
            <w:tcW w:w="6237" w:type="dxa"/>
            <w:vAlign w:val="center"/>
          </w:tcPr>
          <w:p w14:paraId="3FE14702" w14:textId="3E0F2C01" w:rsidR="00014342" w:rsidRPr="00406B23" w:rsidRDefault="00014342" w:rsidP="000143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rFonts w:cs="Arial"/>
              </w:rPr>
            </w:pPr>
            <w:r w:rsidRPr="00406B23">
              <w:rPr>
                <w:rStyle w:val="Strong"/>
                <w:rFonts w:cs="Arial"/>
              </w:rPr>
              <w:t>Fahrzeuge anzeigen</w:t>
            </w:r>
            <w:r w:rsidRPr="00406B23">
              <w:rPr>
                <w:rFonts w:cs="Arial"/>
              </w:rPr>
              <w:t xml:space="preserve"> – Der Kundenberater kann alle verfügbaren Fahrzeuge anzeigen.</w:t>
            </w:r>
          </w:p>
        </w:tc>
        <w:tc>
          <w:tcPr>
            <w:tcW w:w="1559" w:type="dxa"/>
            <w:vAlign w:val="center"/>
          </w:tcPr>
          <w:p w14:paraId="406DDE02" w14:textId="6717F169" w:rsidR="00014342" w:rsidRPr="00406B23" w:rsidRDefault="00014342" w:rsidP="000143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406B23">
              <w:rPr>
                <w:rFonts w:cs="Arial"/>
              </w:rPr>
              <w:t>1</w:t>
            </w:r>
          </w:p>
        </w:tc>
      </w:tr>
      <w:tr w:rsidR="00406B23" w:rsidRPr="00406B23" w14:paraId="1189DE97" w14:textId="77777777" w:rsidTr="00E44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vAlign w:val="center"/>
          </w:tcPr>
          <w:p w14:paraId="5F03E4FF" w14:textId="1C953B30" w:rsidR="00014342" w:rsidRPr="00406B23" w:rsidRDefault="00014342" w:rsidP="00014342">
            <w:pPr>
              <w:rPr>
                <w:rFonts w:cs="Arial"/>
              </w:rPr>
            </w:pPr>
            <w:r w:rsidRPr="00406B23">
              <w:rPr>
                <w:rFonts w:cs="Arial"/>
              </w:rPr>
              <w:t>F4</w:t>
            </w:r>
          </w:p>
        </w:tc>
        <w:tc>
          <w:tcPr>
            <w:tcW w:w="6237" w:type="dxa"/>
            <w:vAlign w:val="center"/>
          </w:tcPr>
          <w:p w14:paraId="3374E5E7" w14:textId="240C6573" w:rsidR="00014342" w:rsidRPr="00406B23" w:rsidRDefault="00014342" w:rsidP="000143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cs="Arial"/>
              </w:rPr>
            </w:pPr>
            <w:r w:rsidRPr="00406B23">
              <w:rPr>
                <w:rStyle w:val="Strong"/>
                <w:rFonts w:cs="Arial"/>
              </w:rPr>
              <w:t>Fahrzeugsuche</w:t>
            </w:r>
            <w:r w:rsidRPr="00406B23">
              <w:rPr>
                <w:rFonts w:cs="Arial"/>
              </w:rPr>
              <w:t xml:space="preserve"> – Der Kundenberater kann Fahrzeuge nach Marke und Modell suchen.</w:t>
            </w:r>
          </w:p>
        </w:tc>
        <w:tc>
          <w:tcPr>
            <w:tcW w:w="1559" w:type="dxa"/>
            <w:vAlign w:val="center"/>
          </w:tcPr>
          <w:p w14:paraId="26A48B89" w14:textId="0A9CAB6C" w:rsidR="00014342" w:rsidRPr="00406B23" w:rsidRDefault="00014342" w:rsidP="000143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406B23">
              <w:rPr>
                <w:rFonts w:cs="Arial"/>
              </w:rPr>
              <w:t>1</w:t>
            </w:r>
          </w:p>
        </w:tc>
      </w:tr>
      <w:tr w:rsidR="00406B23" w:rsidRPr="00406B23" w14:paraId="5D315DE8" w14:textId="77777777" w:rsidTr="00E44E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vAlign w:val="center"/>
          </w:tcPr>
          <w:p w14:paraId="4492FE08" w14:textId="4428D609" w:rsidR="00014342" w:rsidRPr="00406B23" w:rsidRDefault="00014342" w:rsidP="00014342">
            <w:pPr>
              <w:rPr>
                <w:rFonts w:cs="Arial"/>
              </w:rPr>
            </w:pPr>
            <w:r w:rsidRPr="00406B23">
              <w:rPr>
                <w:rFonts w:cs="Arial"/>
              </w:rPr>
              <w:t>F</w:t>
            </w:r>
            <w:r w:rsidR="00BB3177" w:rsidRPr="00406B23">
              <w:rPr>
                <w:rFonts w:cs="Arial"/>
              </w:rPr>
              <w:t>5</w:t>
            </w:r>
          </w:p>
        </w:tc>
        <w:tc>
          <w:tcPr>
            <w:tcW w:w="6237" w:type="dxa"/>
            <w:vAlign w:val="center"/>
          </w:tcPr>
          <w:p w14:paraId="56285F08" w14:textId="46BEFE3D" w:rsidR="00014342" w:rsidRPr="00406B23" w:rsidRDefault="00014342" w:rsidP="000143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rFonts w:cs="Arial"/>
              </w:rPr>
            </w:pPr>
            <w:r w:rsidRPr="00406B23">
              <w:rPr>
                <w:rStyle w:val="Strong"/>
                <w:rFonts w:cs="Arial"/>
              </w:rPr>
              <w:t>Transporterdaten</w:t>
            </w:r>
            <w:r w:rsidRPr="00406B23">
              <w:rPr>
                <w:rFonts w:cs="Arial"/>
              </w:rPr>
              <w:t xml:space="preserve"> – Für Transporter wird die maximale Zuladung erfasst.</w:t>
            </w:r>
          </w:p>
        </w:tc>
        <w:tc>
          <w:tcPr>
            <w:tcW w:w="1559" w:type="dxa"/>
            <w:vAlign w:val="center"/>
          </w:tcPr>
          <w:p w14:paraId="65D2A5D9" w14:textId="282C55AF" w:rsidR="00014342" w:rsidRPr="00406B23" w:rsidRDefault="00014342" w:rsidP="000143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406B23">
              <w:rPr>
                <w:rFonts w:cs="Arial"/>
              </w:rPr>
              <w:t>2</w:t>
            </w:r>
          </w:p>
        </w:tc>
      </w:tr>
      <w:tr w:rsidR="00570D45" w:rsidRPr="00406B23" w14:paraId="4E9EBAC9" w14:textId="77777777" w:rsidTr="00E44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vAlign w:val="center"/>
          </w:tcPr>
          <w:p w14:paraId="3412EED8" w14:textId="7F82F587" w:rsidR="00570D45" w:rsidRPr="00406B23" w:rsidRDefault="00570D45" w:rsidP="00014342">
            <w:pPr>
              <w:rPr>
                <w:rFonts w:cs="Arial"/>
              </w:rPr>
            </w:pPr>
            <w:r>
              <w:rPr>
                <w:rFonts w:cs="Arial"/>
              </w:rPr>
              <w:t>F6</w:t>
            </w:r>
          </w:p>
        </w:tc>
        <w:tc>
          <w:tcPr>
            <w:tcW w:w="6237" w:type="dxa"/>
            <w:vAlign w:val="center"/>
          </w:tcPr>
          <w:p w14:paraId="55619FFF" w14:textId="1EF19A64" w:rsidR="00570D45" w:rsidRPr="00897215" w:rsidRDefault="00897215" w:rsidP="000143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cs="Arial"/>
                <w:b w:val="0"/>
                <w:bCs w:val="0"/>
              </w:rPr>
            </w:pPr>
            <w:r>
              <w:rPr>
                <w:rStyle w:val="Strong"/>
                <w:rFonts w:cs="Arial"/>
              </w:rPr>
              <w:t>A</w:t>
            </w:r>
            <w:r>
              <w:rPr>
                <w:rStyle w:val="Strong"/>
              </w:rPr>
              <w:t xml:space="preserve">utodaten </w:t>
            </w:r>
            <w:r>
              <w:rPr>
                <w:rStyle w:val="Strong"/>
                <w:b w:val="0"/>
                <w:bCs w:val="0"/>
              </w:rPr>
              <w:t xml:space="preserve">- </w:t>
            </w:r>
            <w:r w:rsidR="00DE0988" w:rsidRPr="00DE0988">
              <w:t>Für Autos müssen spezifische Attribute wie Aufbau und Navigationssystem erfasst werden</w:t>
            </w:r>
          </w:p>
        </w:tc>
        <w:tc>
          <w:tcPr>
            <w:tcW w:w="1559" w:type="dxa"/>
            <w:vAlign w:val="center"/>
          </w:tcPr>
          <w:p w14:paraId="1D43D713" w14:textId="77777777" w:rsidR="00570D45" w:rsidRPr="00406B23" w:rsidRDefault="00570D45" w:rsidP="000143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406B23" w:rsidRPr="00406B23" w14:paraId="30827209" w14:textId="77777777" w:rsidTr="00E44E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vAlign w:val="center"/>
          </w:tcPr>
          <w:p w14:paraId="19BBCCCA" w14:textId="2356DC74" w:rsidR="00014342" w:rsidRPr="00406B23" w:rsidRDefault="00014342" w:rsidP="00014342">
            <w:pPr>
              <w:rPr>
                <w:rFonts w:cs="Arial"/>
              </w:rPr>
            </w:pPr>
            <w:r w:rsidRPr="00406B23">
              <w:rPr>
                <w:rFonts w:cs="Arial"/>
              </w:rPr>
              <w:t>F</w:t>
            </w:r>
            <w:r w:rsidR="00570D45">
              <w:rPr>
                <w:rFonts w:cs="Arial"/>
              </w:rPr>
              <w:t>7</w:t>
            </w:r>
          </w:p>
        </w:tc>
        <w:tc>
          <w:tcPr>
            <w:tcW w:w="6237" w:type="dxa"/>
            <w:vAlign w:val="center"/>
          </w:tcPr>
          <w:p w14:paraId="54AC18AE" w14:textId="73B38F11" w:rsidR="00014342" w:rsidRPr="00406B23" w:rsidRDefault="00014342" w:rsidP="000143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rFonts w:cs="Arial"/>
              </w:rPr>
            </w:pPr>
            <w:r w:rsidRPr="00406B23">
              <w:rPr>
                <w:rStyle w:val="Strong"/>
                <w:rFonts w:cs="Arial"/>
              </w:rPr>
              <w:t>Kundendaten verwalten</w:t>
            </w:r>
            <w:r w:rsidRPr="00406B23">
              <w:rPr>
                <w:rFonts w:cs="Arial"/>
              </w:rPr>
              <w:t xml:space="preserve"> – Der Kundenberater kann Kundendaten erfassen, anzeigen und bearbeiten.</w:t>
            </w:r>
          </w:p>
        </w:tc>
        <w:tc>
          <w:tcPr>
            <w:tcW w:w="1559" w:type="dxa"/>
            <w:vAlign w:val="center"/>
          </w:tcPr>
          <w:p w14:paraId="693BA6FF" w14:textId="0CE698EF" w:rsidR="00014342" w:rsidRPr="00406B23" w:rsidRDefault="00014342" w:rsidP="000143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406B23">
              <w:rPr>
                <w:rFonts w:cs="Arial"/>
              </w:rPr>
              <w:t>2</w:t>
            </w:r>
          </w:p>
        </w:tc>
      </w:tr>
      <w:tr w:rsidR="00406B23" w:rsidRPr="00406B23" w14:paraId="1E08BD0C" w14:textId="77777777" w:rsidTr="00E44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vAlign w:val="center"/>
          </w:tcPr>
          <w:p w14:paraId="335FF8AA" w14:textId="3E3E8F73" w:rsidR="00014342" w:rsidRPr="00406B23" w:rsidRDefault="00014342" w:rsidP="00014342">
            <w:pPr>
              <w:rPr>
                <w:rFonts w:cs="Arial"/>
              </w:rPr>
            </w:pPr>
            <w:r w:rsidRPr="00406B23">
              <w:rPr>
                <w:rFonts w:cs="Arial"/>
              </w:rPr>
              <w:t>F</w:t>
            </w:r>
            <w:r w:rsidR="00570D45">
              <w:rPr>
                <w:rFonts w:cs="Arial"/>
              </w:rPr>
              <w:t>8</w:t>
            </w:r>
          </w:p>
        </w:tc>
        <w:tc>
          <w:tcPr>
            <w:tcW w:w="6237" w:type="dxa"/>
            <w:vAlign w:val="center"/>
          </w:tcPr>
          <w:p w14:paraId="03D35F3D" w14:textId="068C96EE" w:rsidR="00014342" w:rsidRPr="00406B23" w:rsidRDefault="00014342" w:rsidP="000143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cs="Arial"/>
              </w:rPr>
            </w:pPr>
            <w:r w:rsidRPr="00406B23">
              <w:rPr>
                <w:rStyle w:val="Strong"/>
                <w:rFonts w:cs="Arial"/>
              </w:rPr>
              <w:t>Datenpersistenz Fahrzeuge</w:t>
            </w:r>
            <w:r w:rsidRPr="00406B23">
              <w:rPr>
                <w:rFonts w:cs="Arial"/>
              </w:rPr>
              <w:t xml:space="preserve"> – Fahrzeugdaten werden in „fahrzeuge.json“ gespeichert und beim Start geladen.</w:t>
            </w:r>
          </w:p>
        </w:tc>
        <w:tc>
          <w:tcPr>
            <w:tcW w:w="1559" w:type="dxa"/>
            <w:vAlign w:val="center"/>
          </w:tcPr>
          <w:p w14:paraId="5EF95397" w14:textId="33A84DEB" w:rsidR="00014342" w:rsidRPr="00406B23" w:rsidRDefault="00014342" w:rsidP="000143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406B23">
              <w:rPr>
                <w:rFonts w:cs="Arial"/>
              </w:rPr>
              <w:t>2</w:t>
            </w:r>
          </w:p>
        </w:tc>
      </w:tr>
      <w:tr w:rsidR="00406B23" w:rsidRPr="00406B23" w14:paraId="5469A00E" w14:textId="77777777" w:rsidTr="00E44E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" w:type="dxa"/>
            <w:vAlign w:val="center"/>
          </w:tcPr>
          <w:p w14:paraId="2FF62D41" w14:textId="01B5691A" w:rsidR="00014342" w:rsidRPr="00406B23" w:rsidRDefault="00014342" w:rsidP="00014342">
            <w:pPr>
              <w:rPr>
                <w:rFonts w:cs="Arial"/>
              </w:rPr>
            </w:pPr>
            <w:r w:rsidRPr="00406B23">
              <w:rPr>
                <w:rFonts w:cs="Arial"/>
              </w:rPr>
              <w:t>F</w:t>
            </w:r>
            <w:r w:rsidR="00570D45">
              <w:rPr>
                <w:rFonts w:cs="Arial"/>
              </w:rPr>
              <w:t>9</w:t>
            </w:r>
          </w:p>
        </w:tc>
        <w:tc>
          <w:tcPr>
            <w:tcW w:w="6237" w:type="dxa"/>
            <w:vAlign w:val="center"/>
          </w:tcPr>
          <w:p w14:paraId="1232E6CA" w14:textId="24E560B7" w:rsidR="00014342" w:rsidRPr="00406B23" w:rsidRDefault="00014342" w:rsidP="000143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rFonts w:cs="Arial"/>
              </w:rPr>
            </w:pPr>
            <w:r w:rsidRPr="00406B23">
              <w:rPr>
                <w:rStyle w:val="Strong"/>
                <w:rFonts w:cs="Arial"/>
              </w:rPr>
              <w:t>Datenpersistenz Kunden</w:t>
            </w:r>
            <w:r w:rsidRPr="00406B23">
              <w:rPr>
                <w:rFonts w:cs="Arial"/>
              </w:rPr>
              <w:t xml:space="preserve"> – Kundendaten werden in „kunden.json“ gespeichert und beim Start geladen.</w:t>
            </w:r>
          </w:p>
        </w:tc>
        <w:tc>
          <w:tcPr>
            <w:tcW w:w="1559" w:type="dxa"/>
            <w:vAlign w:val="center"/>
          </w:tcPr>
          <w:p w14:paraId="45CC947F" w14:textId="58B56BB6" w:rsidR="00014342" w:rsidRPr="00406B23" w:rsidRDefault="00014342" w:rsidP="000143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406B23">
              <w:rPr>
                <w:rFonts w:cs="Arial"/>
              </w:rPr>
              <w:t>2</w:t>
            </w:r>
          </w:p>
        </w:tc>
      </w:tr>
    </w:tbl>
    <w:p w14:paraId="332113AD" w14:textId="77777777" w:rsidR="0004281D" w:rsidRPr="00406B23" w:rsidRDefault="0004281D" w:rsidP="0004281D"/>
    <w:p w14:paraId="76C848CC" w14:textId="77777777" w:rsidR="0004281D" w:rsidRPr="00406B23" w:rsidRDefault="0004281D" w:rsidP="0004281D"/>
    <w:p w14:paraId="7C9DA687" w14:textId="77777777" w:rsidR="0004281D" w:rsidRPr="00406B23" w:rsidRDefault="0004281D" w:rsidP="0004281D">
      <w:pPr>
        <w:pStyle w:val="Heading2"/>
      </w:pPr>
      <w:r w:rsidRPr="00406B23">
        <w:t>Nicht-Funktionale Anforderungen</w:t>
      </w:r>
    </w:p>
    <w:p w14:paraId="470A82F4" w14:textId="77777777" w:rsidR="0004281D" w:rsidRPr="00406B23" w:rsidRDefault="0004281D" w:rsidP="0004281D"/>
    <w:p w14:paraId="5656F365" w14:textId="457B897D" w:rsidR="00991A28" w:rsidRDefault="00991A28" w:rsidP="0004281D">
      <w:pPr>
        <w:pStyle w:val="Heading3"/>
      </w:pPr>
      <w:r w:rsidRPr="00406B23">
        <w:t>Systemanforderungen</w:t>
      </w:r>
    </w:p>
    <w:tbl>
      <w:tblPr>
        <w:tblStyle w:val="GridTable4-Accent1"/>
        <w:tblW w:w="0" w:type="auto"/>
        <w:tblInd w:w="5" w:type="dxa"/>
        <w:tblLook w:val="04A0" w:firstRow="1" w:lastRow="0" w:firstColumn="1" w:lastColumn="0" w:noHBand="0" w:noVBand="1"/>
      </w:tblPr>
      <w:tblGrid>
        <w:gridCol w:w="838"/>
        <w:gridCol w:w="1420"/>
        <w:gridCol w:w="7183"/>
      </w:tblGrid>
      <w:tr w:rsidR="00B063AF" w:rsidRPr="00406B23" w14:paraId="0F38BAAC" w14:textId="77777777" w:rsidTr="00B06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8" w:type="dxa"/>
            <w:vAlign w:val="center"/>
          </w:tcPr>
          <w:p w14:paraId="3A1E8409" w14:textId="0E47B5DB" w:rsidR="00B063AF" w:rsidRPr="00B063AF" w:rsidRDefault="00B063AF" w:rsidP="00B063AF">
            <w:pPr>
              <w:rPr>
                <w:b w:val="0"/>
                <w:bCs w:val="0"/>
                <w:color w:val="auto"/>
              </w:rPr>
            </w:pPr>
            <w:r w:rsidRPr="00B063AF">
              <w:rPr>
                <w:rStyle w:val="Strong"/>
                <w:rFonts w:cs="Arial"/>
                <w:b/>
                <w:bCs/>
                <w:color w:val="1F1F1F"/>
                <w:bdr w:val="none" w:sz="0" w:space="0" w:color="auto" w:frame="1"/>
              </w:rPr>
              <w:t>ID</w:t>
            </w:r>
          </w:p>
        </w:tc>
        <w:tc>
          <w:tcPr>
            <w:tcW w:w="1420" w:type="dxa"/>
            <w:vAlign w:val="center"/>
          </w:tcPr>
          <w:p w14:paraId="3FBC23D0" w14:textId="70E15ACE" w:rsidR="00B063AF" w:rsidRPr="00B063AF" w:rsidRDefault="00B063AF" w:rsidP="00B063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B063AF">
              <w:rPr>
                <w:rStyle w:val="Strong"/>
                <w:rFonts w:cs="Arial"/>
                <w:b/>
                <w:bCs/>
                <w:color w:val="1F1F1F"/>
                <w:bdr w:val="none" w:sz="0" w:space="0" w:color="auto" w:frame="1"/>
              </w:rPr>
              <w:t>Kategorie</w:t>
            </w:r>
          </w:p>
        </w:tc>
        <w:tc>
          <w:tcPr>
            <w:tcW w:w="7183" w:type="dxa"/>
            <w:vAlign w:val="center"/>
          </w:tcPr>
          <w:p w14:paraId="2FB6B489" w14:textId="234080F8" w:rsidR="00B063AF" w:rsidRPr="00B063AF" w:rsidRDefault="00B063AF" w:rsidP="00B063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B063AF">
              <w:rPr>
                <w:rStyle w:val="Strong"/>
                <w:rFonts w:cs="Arial"/>
                <w:b/>
                <w:bCs/>
                <w:color w:val="1F1F1F"/>
                <w:bdr w:val="none" w:sz="0" w:space="0" w:color="auto" w:frame="1"/>
              </w:rPr>
              <w:t>Beschreibung</w:t>
            </w:r>
          </w:p>
        </w:tc>
      </w:tr>
      <w:tr w:rsidR="00B063AF" w:rsidRPr="00406B23" w14:paraId="3EF4932F" w14:textId="77777777" w:rsidTr="00B06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8" w:type="dxa"/>
            <w:vAlign w:val="center"/>
          </w:tcPr>
          <w:p w14:paraId="0E5E163B" w14:textId="310706A2" w:rsidR="00B063AF" w:rsidRPr="00B063AF" w:rsidRDefault="00B063AF" w:rsidP="00B063AF">
            <w:pPr>
              <w:rPr>
                <w:b w:val="0"/>
                <w:bCs w:val="0"/>
              </w:rPr>
            </w:pPr>
            <w:r w:rsidRPr="00B063AF">
              <w:rPr>
                <w:rFonts w:cs="Arial"/>
                <w:b w:val="0"/>
                <w:bCs w:val="0"/>
                <w:color w:val="1F1F1F"/>
                <w:bdr w:val="none" w:sz="0" w:space="0" w:color="auto" w:frame="1"/>
              </w:rPr>
              <w:t>NF-01</w:t>
            </w:r>
          </w:p>
        </w:tc>
        <w:tc>
          <w:tcPr>
            <w:tcW w:w="1420" w:type="dxa"/>
            <w:vAlign w:val="center"/>
          </w:tcPr>
          <w:p w14:paraId="4A877C52" w14:textId="1F591060" w:rsidR="00B063AF" w:rsidRPr="00B063AF" w:rsidRDefault="00B063AF" w:rsidP="00B063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63AF">
              <w:rPr>
                <w:rFonts w:cs="Arial"/>
                <w:color w:val="1F1F1F"/>
                <w:bdr w:val="none" w:sz="0" w:space="0" w:color="auto" w:frame="1"/>
              </w:rPr>
              <w:t>System</w:t>
            </w:r>
          </w:p>
        </w:tc>
        <w:tc>
          <w:tcPr>
            <w:tcW w:w="7183" w:type="dxa"/>
            <w:vAlign w:val="center"/>
          </w:tcPr>
          <w:p w14:paraId="4AB93A0B" w14:textId="4A2EB71F" w:rsidR="00B063AF" w:rsidRPr="00B063AF" w:rsidRDefault="00B063AF" w:rsidP="00B063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63AF">
              <w:rPr>
                <w:rStyle w:val="citation-509"/>
                <w:rFonts w:cs="Arial"/>
                <w:color w:val="1F1F1F"/>
                <w:bdr w:val="none" w:sz="0" w:space="0" w:color="auto" w:frame="1"/>
              </w:rPr>
              <w:t xml:space="preserve">Die Applikation muss als Desktop-Applikation in Java (IntelliJ Idea) entwickelt werden. </w:t>
            </w:r>
            <w:r w:rsidRPr="00B063AF">
              <w:rPr>
                <w:rStyle w:val="citation-509"/>
                <w:rFonts w:cs="Arial"/>
                <w:color w:val="444746"/>
                <w:bdr w:val="none" w:sz="0" w:space="0" w:color="auto" w:frame="1"/>
                <w:vertAlign w:val="superscript"/>
              </w:rPr>
              <w:t>8888</w:t>
            </w:r>
          </w:p>
        </w:tc>
      </w:tr>
      <w:tr w:rsidR="00B063AF" w:rsidRPr="00406B23" w14:paraId="19BB9D0E" w14:textId="77777777" w:rsidTr="00B063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8" w:type="dxa"/>
            <w:vAlign w:val="center"/>
          </w:tcPr>
          <w:p w14:paraId="47BF4E16" w14:textId="4E5945C1" w:rsidR="00B063AF" w:rsidRPr="00B063AF" w:rsidRDefault="00B063AF" w:rsidP="00B063AF">
            <w:pPr>
              <w:rPr>
                <w:rFonts w:cs="Arial"/>
                <w:b w:val="0"/>
                <w:bCs w:val="0"/>
              </w:rPr>
            </w:pPr>
            <w:r w:rsidRPr="00B063AF">
              <w:rPr>
                <w:rFonts w:cs="Arial"/>
                <w:b w:val="0"/>
                <w:bCs w:val="0"/>
                <w:color w:val="1F1F1F"/>
                <w:bdr w:val="none" w:sz="0" w:space="0" w:color="auto" w:frame="1"/>
              </w:rPr>
              <w:t>NF-02</w:t>
            </w:r>
          </w:p>
        </w:tc>
        <w:tc>
          <w:tcPr>
            <w:tcW w:w="1420" w:type="dxa"/>
            <w:vAlign w:val="center"/>
          </w:tcPr>
          <w:p w14:paraId="11237DEF" w14:textId="14C39362" w:rsidR="00B063AF" w:rsidRPr="00B063AF" w:rsidRDefault="00B063AF" w:rsidP="00B063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cs="Arial"/>
                <w:b w:val="0"/>
                <w:bCs w:val="0"/>
              </w:rPr>
            </w:pPr>
            <w:r w:rsidRPr="00B063AF">
              <w:rPr>
                <w:rFonts w:cs="Arial"/>
                <w:color w:val="1F1F1F"/>
                <w:bdr w:val="none" w:sz="0" w:space="0" w:color="auto" w:frame="1"/>
              </w:rPr>
              <w:t>System</w:t>
            </w:r>
          </w:p>
        </w:tc>
        <w:tc>
          <w:tcPr>
            <w:tcW w:w="7183" w:type="dxa"/>
            <w:vAlign w:val="center"/>
          </w:tcPr>
          <w:p w14:paraId="19A2E86F" w14:textId="643462A4" w:rsidR="00B063AF" w:rsidRPr="00B063AF" w:rsidRDefault="00B063AF" w:rsidP="00B063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B063AF">
              <w:rPr>
                <w:rStyle w:val="citation-508"/>
                <w:rFonts w:cs="Arial"/>
                <w:color w:val="1F1F1F"/>
                <w:bdr w:val="none" w:sz="0" w:space="0" w:color="auto" w:frame="1"/>
              </w:rPr>
              <w:t xml:space="preserve">Es muss eine geeignete UI-Library (z.B. Swing) für die Benutzeroberfläche verwendet werden. </w:t>
            </w:r>
            <w:r w:rsidRPr="00B063AF">
              <w:rPr>
                <w:rStyle w:val="citation-508"/>
                <w:rFonts w:cs="Arial"/>
                <w:color w:val="444746"/>
                <w:bdr w:val="none" w:sz="0" w:space="0" w:color="auto" w:frame="1"/>
                <w:vertAlign w:val="superscript"/>
              </w:rPr>
              <w:t>9</w:t>
            </w:r>
          </w:p>
        </w:tc>
      </w:tr>
      <w:tr w:rsidR="00B063AF" w:rsidRPr="00406B23" w14:paraId="34D53486" w14:textId="77777777" w:rsidTr="00B06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8" w:type="dxa"/>
            <w:vAlign w:val="center"/>
          </w:tcPr>
          <w:p w14:paraId="4D84D470" w14:textId="7FF94789" w:rsidR="00B063AF" w:rsidRPr="00B063AF" w:rsidRDefault="00B063AF" w:rsidP="00B063AF">
            <w:pPr>
              <w:rPr>
                <w:rFonts w:cs="Arial"/>
                <w:b w:val="0"/>
                <w:bCs w:val="0"/>
              </w:rPr>
            </w:pPr>
            <w:r w:rsidRPr="00B063AF">
              <w:rPr>
                <w:rFonts w:cs="Arial"/>
                <w:b w:val="0"/>
                <w:bCs w:val="0"/>
                <w:color w:val="1F1F1F"/>
                <w:bdr w:val="none" w:sz="0" w:space="0" w:color="auto" w:frame="1"/>
              </w:rPr>
              <w:t>NF-03</w:t>
            </w:r>
          </w:p>
        </w:tc>
        <w:tc>
          <w:tcPr>
            <w:tcW w:w="1420" w:type="dxa"/>
            <w:vAlign w:val="center"/>
          </w:tcPr>
          <w:p w14:paraId="7BD6A8EC" w14:textId="6DEFA7CE" w:rsidR="00B063AF" w:rsidRPr="00B063AF" w:rsidRDefault="00B063AF" w:rsidP="00B063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rFonts w:cs="Arial"/>
                <w:b w:val="0"/>
                <w:bCs w:val="0"/>
              </w:rPr>
            </w:pPr>
            <w:r w:rsidRPr="00B063AF">
              <w:rPr>
                <w:rFonts w:cs="Arial"/>
                <w:color w:val="1F1F1F"/>
                <w:bdr w:val="none" w:sz="0" w:space="0" w:color="auto" w:frame="1"/>
              </w:rPr>
              <w:t>System</w:t>
            </w:r>
          </w:p>
        </w:tc>
        <w:tc>
          <w:tcPr>
            <w:tcW w:w="7183" w:type="dxa"/>
            <w:vAlign w:val="center"/>
          </w:tcPr>
          <w:p w14:paraId="751B5693" w14:textId="52C7733F" w:rsidR="00B063AF" w:rsidRPr="00B063AF" w:rsidRDefault="00B063AF" w:rsidP="00B063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B063AF">
              <w:rPr>
                <w:rFonts w:cs="Arial"/>
                <w:color w:val="1F1F1F"/>
                <w:bdr w:val="none" w:sz="0" w:space="0" w:color="auto" w:frame="1"/>
              </w:rPr>
              <w:t>Die Applikation muss auf den Ziel-PCs (Garage) lauffähig sein.</w:t>
            </w:r>
          </w:p>
        </w:tc>
      </w:tr>
    </w:tbl>
    <w:p w14:paraId="3A1DFF0D" w14:textId="77777777" w:rsidR="00B063AF" w:rsidRPr="00406B23" w:rsidRDefault="00B063AF" w:rsidP="0004281D"/>
    <w:p w14:paraId="65E1FE6E" w14:textId="77777777" w:rsidR="000107FC" w:rsidRPr="00406B23" w:rsidRDefault="000107FC" w:rsidP="0004281D"/>
    <w:p w14:paraId="38003117" w14:textId="4BF1B483" w:rsidR="000107FC" w:rsidRDefault="00991A28" w:rsidP="00991A28">
      <w:pPr>
        <w:pStyle w:val="Heading3"/>
      </w:pPr>
      <w:r w:rsidRPr="00406B23">
        <w:t>Performance</w:t>
      </w:r>
    </w:p>
    <w:tbl>
      <w:tblPr>
        <w:tblStyle w:val="GridTable4-Accent1"/>
        <w:tblW w:w="0" w:type="auto"/>
        <w:tblInd w:w="5" w:type="dxa"/>
        <w:tblLook w:val="04A0" w:firstRow="1" w:lastRow="0" w:firstColumn="1" w:lastColumn="0" w:noHBand="0" w:noVBand="1"/>
      </w:tblPr>
      <w:tblGrid>
        <w:gridCol w:w="838"/>
        <w:gridCol w:w="1420"/>
        <w:gridCol w:w="7183"/>
      </w:tblGrid>
      <w:tr w:rsidR="00B063AF" w:rsidRPr="00B063AF" w14:paraId="25F7A9BD" w14:textId="77777777" w:rsidTr="003919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8" w:type="dxa"/>
            <w:vAlign w:val="center"/>
          </w:tcPr>
          <w:p w14:paraId="777C0AC3" w14:textId="77777777" w:rsidR="00B063AF" w:rsidRPr="00B063AF" w:rsidRDefault="00B063AF" w:rsidP="003919EE">
            <w:pPr>
              <w:rPr>
                <w:b w:val="0"/>
                <w:bCs w:val="0"/>
                <w:color w:val="auto"/>
              </w:rPr>
            </w:pPr>
            <w:r w:rsidRPr="00B063AF">
              <w:rPr>
                <w:rStyle w:val="Strong"/>
                <w:rFonts w:cs="Arial"/>
                <w:b/>
                <w:bCs/>
                <w:color w:val="1F1F1F"/>
                <w:bdr w:val="none" w:sz="0" w:space="0" w:color="auto" w:frame="1"/>
              </w:rPr>
              <w:t>ID</w:t>
            </w:r>
          </w:p>
        </w:tc>
        <w:tc>
          <w:tcPr>
            <w:tcW w:w="1420" w:type="dxa"/>
            <w:vAlign w:val="center"/>
          </w:tcPr>
          <w:p w14:paraId="6CB5C217" w14:textId="77777777" w:rsidR="00B063AF" w:rsidRPr="00B063AF" w:rsidRDefault="00B063AF" w:rsidP="003919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B063AF">
              <w:rPr>
                <w:rStyle w:val="Strong"/>
                <w:rFonts w:cs="Arial"/>
                <w:b/>
                <w:bCs/>
                <w:color w:val="1F1F1F"/>
                <w:bdr w:val="none" w:sz="0" w:space="0" w:color="auto" w:frame="1"/>
              </w:rPr>
              <w:t>Kategorie</w:t>
            </w:r>
          </w:p>
        </w:tc>
        <w:tc>
          <w:tcPr>
            <w:tcW w:w="7183" w:type="dxa"/>
            <w:vAlign w:val="center"/>
          </w:tcPr>
          <w:p w14:paraId="13E3D1E3" w14:textId="77777777" w:rsidR="00B063AF" w:rsidRPr="00B063AF" w:rsidRDefault="00B063AF" w:rsidP="003919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B063AF">
              <w:rPr>
                <w:rStyle w:val="Strong"/>
                <w:rFonts w:cs="Arial"/>
                <w:b/>
                <w:bCs/>
                <w:color w:val="1F1F1F"/>
                <w:bdr w:val="none" w:sz="0" w:space="0" w:color="auto" w:frame="1"/>
              </w:rPr>
              <w:t>Beschreibung</w:t>
            </w:r>
          </w:p>
        </w:tc>
      </w:tr>
      <w:tr w:rsidR="00B063AF" w:rsidRPr="00B063AF" w14:paraId="209DA5C3" w14:textId="77777777" w:rsidTr="00391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8" w:type="dxa"/>
            <w:vAlign w:val="center"/>
          </w:tcPr>
          <w:p w14:paraId="220329A6" w14:textId="77777777" w:rsidR="00B063AF" w:rsidRPr="00B063AF" w:rsidRDefault="00B063AF" w:rsidP="003919EE">
            <w:pPr>
              <w:rPr>
                <w:rFonts w:cs="Arial"/>
                <w:b w:val="0"/>
                <w:bCs w:val="0"/>
              </w:rPr>
            </w:pPr>
            <w:r w:rsidRPr="00B063AF">
              <w:rPr>
                <w:rFonts w:cs="Arial"/>
                <w:b w:val="0"/>
                <w:bCs w:val="0"/>
                <w:color w:val="1F1F1F"/>
                <w:bdr w:val="none" w:sz="0" w:space="0" w:color="auto" w:frame="1"/>
              </w:rPr>
              <w:t>NF-04</w:t>
            </w:r>
          </w:p>
        </w:tc>
        <w:tc>
          <w:tcPr>
            <w:tcW w:w="1420" w:type="dxa"/>
            <w:vAlign w:val="center"/>
          </w:tcPr>
          <w:p w14:paraId="6E618ECF" w14:textId="77777777" w:rsidR="00B063AF" w:rsidRPr="00B063AF" w:rsidRDefault="00B063AF" w:rsidP="00391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rFonts w:cs="Arial"/>
                <w:b w:val="0"/>
                <w:bCs w:val="0"/>
              </w:rPr>
            </w:pPr>
            <w:r w:rsidRPr="00B063AF">
              <w:rPr>
                <w:rFonts w:cs="Arial"/>
                <w:color w:val="1F1F1F"/>
                <w:bdr w:val="none" w:sz="0" w:space="0" w:color="auto" w:frame="1"/>
              </w:rPr>
              <w:t>Performance</w:t>
            </w:r>
          </w:p>
        </w:tc>
        <w:tc>
          <w:tcPr>
            <w:tcW w:w="7183" w:type="dxa"/>
            <w:vAlign w:val="center"/>
          </w:tcPr>
          <w:p w14:paraId="2FB07C4F" w14:textId="77777777" w:rsidR="00B063AF" w:rsidRPr="00B063AF" w:rsidRDefault="00B063AF" w:rsidP="00391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B063AF">
              <w:rPr>
                <w:rFonts w:cs="Arial"/>
                <w:color w:val="1F1F1F"/>
                <w:bdr w:val="none" w:sz="0" w:space="0" w:color="auto" w:frame="1"/>
              </w:rPr>
              <w:t>Das Laden und Speichern der JSON-Dateien soll bei typischer Datengrösse in wenigen Sekunden erfolgen.</w:t>
            </w:r>
          </w:p>
        </w:tc>
      </w:tr>
    </w:tbl>
    <w:p w14:paraId="012B4503" w14:textId="77777777" w:rsidR="00B063AF" w:rsidRDefault="00B063AF" w:rsidP="00991A28"/>
    <w:p w14:paraId="6F608A89" w14:textId="77777777" w:rsidR="001E73EB" w:rsidRPr="00406B23" w:rsidRDefault="001E73EB" w:rsidP="00991A28"/>
    <w:p w14:paraId="4858FF57" w14:textId="77777777" w:rsidR="00991A28" w:rsidRPr="00406B23" w:rsidRDefault="00991A28" w:rsidP="00991A28">
      <w:pPr>
        <w:pStyle w:val="Heading3"/>
      </w:pPr>
      <w:r w:rsidRPr="00406B23">
        <w:t>Sicherheit</w:t>
      </w:r>
    </w:p>
    <w:tbl>
      <w:tblPr>
        <w:tblStyle w:val="GridTable4-Accent1"/>
        <w:tblW w:w="0" w:type="auto"/>
        <w:tblInd w:w="5" w:type="dxa"/>
        <w:tblLook w:val="04A0" w:firstRow="1" w:lastRow="0" w:firstColumn="1" w:lastColumn="0" w:noHBand="0" w:noVBand="1"/>
      </w:tblPr>
      <w:tblGrid>
        <w:gridCol w:w="838"/>
        <w:gridCol w:w="1420"/>
        <w:gridCol w:w="7183"/>
      </w:tblGrid>
      <w:tr w:rsidR="001E73EB" w:rsidRPr="00B063AF" w14:paraId="0C147176" w14:textId="77777777" w:rsidTr="003919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8" w:type="dxa"/>
            <w:vAlign w:val="center"/>
          </w:tcPr>
          <w:p w14:paraId="5F8483F6" w14:textId="77777777" w:rsidR="001E73EB" w:rsidRPr="00B063AF" w:rsidRDefault="001E73EB" w:rsidP="003919EE">
            <w:pPr>
              <w:rPr>
                <w:b w:val="0"/>
                <w:bCs w:val="0"/>
                <w:color w:val="auto"/>
              </w:rPr>
            </w:pPr>
            <w:r w:rsidRPr="00B063AF">
              <w:rPr>
                <w:rStyle w:val="Strong"/>
                <w:rFonts w:cs="Arial"/>
                <w:b/>
                <w:bCs/>
                <w:color w:val="1F1F1F"/>
                <w:bdr w:val="none" w:sz="0" w:space="0" w:color="auto" w:frame="1"/>
              </w:rPr>
              <w:t>ID</w:t>
            </w:r>
          </w:p>
        </w:tc>
        <w:tc>
          <w:tcPr>
            <w:tcW w:w="1420" w:type="dxa"/>
            <w:vAlign w:val="center"/>
          </w:tcPr>
          <w:p w14:paraId="79C757DE" w14:textId="77777777" w:rsidR="001E73EB" w:rsidRPr="00B063AF" w:rsidRDefault="001E73EB" w:rsidP="003919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B063AF">
              <w:rPr>
                <w:rStyle w:val="Strong"/>
                <w:rFonts w:cs="Arial"/>
                <w:b/>
                <w:bCs/>
                <w:color w:val="1F1F1F"/>
                <w:bdr w:val="none" w:sz="0" w:space="0" w:color="auto" w:frame="1"/>
              </w:rPr>
              <w:t>Kategorie</w:t>
            </w:r>
          </w:p>
        </w:tc>
        <w:tc>
          <w:tcPr>
            <w:tcW w:w="7183" w:type="dxa"/>
            <w:vAlign w:val="center"/>
          </w:tcPr>
          <w:p w14:paraId="6F82E83D" w14:textId="77777777" w:rsidR="001E73EB" w:rsidRPr="00B063AF" w:rsidRDefault="001E73EB" w:rsidP="003919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B063AF">
              <w:rPr>
                <w:rStyle w:val="Strong"/>
                <w:rFonts w:cs="Arial"/>
                <w:b/>
                <w:bCs/>
                <w:color w:val="1F1F1F"/>
                <w:bdr w:val="none" w:sz="0" w:space="0" w:color="auto" w:frame="1"/>
              </w:rPr>
              <w:t>Beschreibung</w:t>
            </w:r>
          </w:p>
        </w:tc>
      </w:tr>
      <w:tr w:rsidR="001E73EB" w:rsidRPr="00B063AF" w14:paraId="3A76C41D" w14:textId="77777777" w:rsidTr="00391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8" w:type="dxa"/>
            <w:vAlign w:val="center"/>
          </w:tcPr>
          <w:p w14:paraId="0C6866CC" w14:textId="77777777" w:rsidR="001E73EB" w:rsidRPr="00B063AF" w:rsidRDefault="001E73EB" w:rsidP="003919EE">
            <w:pPr>
              <w:rPr>
                <w:rFonts w:cs="Arial"/>
                <w:b w:val="0"/>
                <w:bCs w:val="0"/>
              </w:rPr>
            </w:pPr>
            <w:r w:rsidRPr="00B063AF">
              <w:rPr>
                <w:rFonts w:cs="Arial"/>
                <w:b w:val="0"/>
                <w:bCs w:val="0"/>
                <w:color w:val="1F1F1F"/>
                <w:bdr w:val="none" w:sz="0" w:space="0" w:color="auto" w:frame="1"/>
              </w:rPr>
              <w:t>NF-05</w:t>
            </w:r>
          </w:p>
        </w:tc>
        <w:tc>
          <w:tcPr>
            <w:tcW w:w="1420" w:type="dxa"/>
            <w:vAlign w:val="center"/>
          </w:tcPr>
          <w:p w14:paraId="1C3C4B0C" w14:textId="77777777" w:rsidR="001E73EB" w:rsidRPr="00B063AF" w:rsidRDefault="001E73EB" w:rsidP="00391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rFonts w:cs="Arial"/>
                <w:b w:val="0"/>
                <w:bCs w:val="0"/>
              </w:rPr>
            </w:pPr>
            <w:r w:rsidRPr="00B063AF">
              <w:rPr>
                <w:rFonts w:cs="Arial"/>
                <w:color w:val="1F1F1F"/>
                <w:bdr w:val="none" w:sz="0" w:space="0" w:color="auto" w:frame="1"/>
              </w:rPr>
              <w:t>Sicherheit</w:t>
            </w:r>
          </w:p>
        </w:tc>
        <w:tc>
          <w:tcPr>
            <w:tcW w:w="7183" w:type="dxa"/>
            <w:vAlign w:val="center"/>
          </w:tcPr>
          <w:p w14:paraId="5017C1E8" w14:textId="77777777" w:rsidR="001E73EB" w:rsidRPr="00B063AF" w:rsidRDefault="001E73EB" w:rsidP="00391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B063AF">
              <w:rPr>
                <w:rFonts w:cs="Arial"/>
                <w:color w:val="1F1F1F"/>
                <w:bdr w:val="none" w:sz="0" w:space="0" w:color="auto" w:frame="1"/>
              </w:rPr>
              <w:t>Daten werden lokal gespeichert; es ist keine Mehrbenutzerumgebung vorgesehen (Einzelarbeitsplatz).</w:t>
            </w:r>
          </w:p>
        </w:tc>
      </w:tr>
    </w:tbl>
    <w:p w14:paraId="178962C8" w14:textId="77777777" w:rsidR="002E53DE" w:rsidRDefault="002E53DE" w:rsidP="008442D3"/>
    <w:p w14:paraId="4943DC32" w14:textId="77777777" w:rsidR="002E53DE" w:rsidRDefault="002E53DE" w:rsidP="008442D3"/>
    <w:p w14:paraId="59E59A5E" w14:textId="77777777" w:rsidR="002E53DE" w:rsidRDefault="002E53DE" w:rsidP="008442D3"/>
    <w:p w14:paraId="7C870BDD" w14:textId="77777777" w:rsidR="002E53DE" w:rsidRDefault="002E53DE" w:rsidP="008442D3"/>
    <w:p w14:paraId="2EB54C33" w14:textId="42843022" w:rsidR="00987DD6" w:rsidRDefault="00987DD6" w:rsidP="00987DD6">
      <w:pPr>
        <w:pStyle w:val="Heading1"/>
        <w:rPr>
          <w:noProof/>
        </w:rPr>
      </w:pPr>
      <w:r>
        <w:rPr>
          <w:noProof/>
        </w:rPr>
        <w:t>Anforderungsanalyse</w:t>
      </w:r>
    </w:p>
    <w:p w14:paraId="1EBAB39D" w14:textId="77777777" w:rsidR="002119B6" w:rsidRPr="002119B6" w:rsidRDefault="002119B6" w:rsidP="002119B6"/>
    <w:p w14:paraId="226C7C8F" w14:textId="1D38CE46" w:rsidR="00EF081F" w:rsidRPr="008A6EF3" w:rsidRDefault="00EF081F" w:rsidP="00EF081F">
      <w:pPr>
        <w:pStyle w:val="Heading2"/>
        <w:rPr>
          <w:rFonts w:cs="Arial"/>
          <w:sz w:val="24"/>
          <w:szCs w:val="24"/>
        </w:rPr>
      </w:pPr>
      <w:r w:rsidRPr="008A6EF3">
        <w:rPr>
          <w:b/>
          <w:bCs w:val="0"/>
          <w:sz w:val="24"/>
          <w:szCs w:val="24"/>
        </w:rPr>
        <w:t>F1</w:t>
      </w:r>
      <w:r w:rsidRPr="008A6EF3">
        <w:rPr>
          <w:sz w:val="24"/>
          <w:szCs w:val="24"/>
        </w:rPr>
        <w:t xml:space="preserve"> </w:t>
      </w:r>
      <w:r w:rsidRPr="008A6EF3">
        <w:rPr>
          <w:rStyle w:val="Strong"/>
          <w:rFonts w:cs="Arial"/>
          <w:sz w:val="24"/>
          <w:szCs w:val="24"/>
        </w:rPr>
        <w:t>Fahrzeug erfassen</w:t>
      </w:r>
    </w:p>
    <w:p w14:paraId="5585741E" w14:textId="20E662AB" w:rsidR="00EF081F" w:rsidRPr="00EF081F" w:rsidRDefault="00581F47" w:rsidP="00EF081F">
      <w:r w:rsidRPr="00581F47">
        <w:rPr>
          <w:b/>
          <w:bCs/>
        </w:rPr>
        <w:t>Detailbeschreibung</w:t>
      </w:r>
      <w:r w:rsidR="000061D6">
        <w:rPr>
          <w:b/>
          <w:bCs/>
        </w:rPr>
        <w:t>:</w:t>
      </w:r>
      <w:r w:rsidRPr="00581F47">
        <w:t xml:space="preserve"> Der Fahrzeugparkmanager muss in der Lage sein, neue Fahrzeuge mit allen Basisdaten (Marke, Modell, Leistung, etc.) sowie den typspezifischen Daten (Transporter </w:t>
      </w:r>
      <w:r w:rsidR="00890854">
        <w:t xml:space="preserve">F5 </w:t>
      </w:r>
      <w:r w:rsidRPr="00581F47">
        <w:t>oder Auto</w:t>
      </w:r>
      <w:r w:rsidR="00890854">
        <w:t xml:space="preserve"> F6</w:t>
      </w:r>
      <w:r w:rsidRPr="00581F47">
        <w:t>) in das System aufzunehmen. Die Funktion muss eine Validierung der Pflichtfelder durchführen. Implikation: Erfordert eine Methode in der Fahrzeugverwaltung, die ein neues Objekt der entsprechenden Unterklasse (Auto oder Transporter) erstellt.</w:t>
      </w:r>
    </w:p>
    <w:p w14:paraId="6E209E48" w14:textId="77777777" w:rsidR="002E53DE" w:rsidRDefault="002E53DE" w:rsidP="008442D3"/>
    <w:p w14:paraId="3CB97CEE" w14:textId="01EDE95D" w:rsidR="00581F47" w:rsidRPr="008A6EF3" w:rsidRDefault="00581F47" w:rsidP="00581F47">
      <w:pPr>
        <w:pStyle w:val="Heading2"/>
        <w:rPr>
          <w:rFonts w:cs="Arial"/>
          <w:b/>
          <w:bCs w:val="0"/>
          <w:sz w:val="24"/>
          <w:szCs w:val="24"/>
        </w:rPr>
      </w:pPr>
      <w:r w:rsidRPr="008A6EF3">
        <w:rPr>
          <w:b/>
          <w:bCs w:val="0"/>
          <w:sz w:val="24"/>
          <w:szCs w:val="24"/>
        </w:rPr>
        <w:t xml:space="preserve">F2 </w:t>
      </w:r>
      <w:r w:rsidR="00DC45B0" w:rsidRPr="008A6EF3">
        <w:rPr>
          <w:rFonts w:cs="Arial"/>
          <w:b/>
          <w:bCs w:val="0"/>
          <w:sz w:val="24"/>
          <w:szCs w:val="24"/>
        </w:rPr>
        <w:t>Fahrzeug bearbeiten</w:t>
      </w:r>
    </w:p>
    <w:p w14:paraId="31BC9907" w14:textId="2686D482" w:rsidR="000061D6" w:rsidRDefault="000061D6" w:rsidP="000061D6">
      <w:r w:rsidRPr="000061D6">
        <w:rPr>
          <w:b/>
          <w:bCs/>
        </w:rPr>
        <w:t>Detailbeschreibung</w:t>
      </w:r>
      <w:r>
        <w:t>:</w:t>
      </w:r>
      <w:r w:rsidRPr="000061D6">
        <w:t xml:space="preserve"> Der Fahrzeugparkmanager kann bestehende Fahrzeugdaten (z.B. Km-Stand oder Aussenfarbe) ändern</w:t>
      </w:r>
      <w:r w:rsidR="00890854">
        <w:t xml:space="preserve">. </w:t>
      </w:r>
      <w:r w:rsidRPr="000061D6">
        <w:t>Die Funktion muss sicherstellen, dass nur valide Änderungen übernommen werden und das Objekt im Speicher aktualisiert wird. Implikation: Erfordert eine Methode in der Fahrzeugverwaltung zur Aktualisierung der Attribute eines bestehenden Objekts.</w:t>
      </w:r>
    </w:p>
    <w:p w14:paraId="7CDEEB0E" w14:textId="77777777" w:rsidR="000061D6" w:rsidRPr="000061D6" w:rsidRDefault="000061D6" w:rsidP="000061D6"/>
    <w:p w14:paraId="1D549CDC" w14:textId="31FB3CA0" w:rsidR="00581F47" w:rsidRPr="008A6EF3" w:rsidRDefault="00581F47" w:rsidP="00581F47">
      <w:pPr>
        <w:pStyle w:val="Heading2"/>
        <w:rPr>
          <w:rFonts w:cs="Arial"/>
          <w:b/>
          <w:bCs w:val="0"/>
          <w:sz w:val="24"/>
          <w:szCs w:val="24"/>
        </w:rPr>
      </w:pPr>
      <w:r w:rsidRPr="008A6EF3">
        <w:rPr>
          <w:b/>
          <w:bCs w:val="0"/>
          <w:sz w:val="24"/>
          <w:szCs w:val="24"/>
        </w:rPr>
        <w:t xml:space="preserve">F3 </w:t>
      </w:r>
      <w:r w:rsidR="00DC45B0" w:rsidRPr="008A6EF3">
        <w:rPr>
          <w:rFonts w:cs="Arial"/>
          <w:b/>
          <w:bCs w:val="0"/>
          <w:sz w:val="24"/>
          <w:szCs w:val="24"/>
        </w:rPr>
        <w:t>Fahrzeuge anzeigen</w:t>
      </w:r>
    </w:p>
    <w:p w14:paraId="0E412640" w14:textId="649C8995" w:rsidR="000061D6" w:rsidRDefault="000061D6" w:rsidP="000061D6">
      <w:r w:rsidRPr="000061D6">
        <w:rPr>
          <w:b/>
          <w:bCs/>
        </w:rPr>
        <w:t>Detailbeschreibung</w:t>
      </w:r>
      <w:r>
        <w:rPr>
          <w:b/>
          <w:bCs/>
        </w:rPr>
        <w:t>:</w:t>
      </w:r>
      <w:r w:rsidRPr="000061D6">
        <w:t xml:space="preserve"> Der Kundenberater muss eine vollständige Übersicht über alle verfügbaren Fahrzeuge erhalten. Die Anzeige muss alle relevanten Basisinformationen übersichtlich darstellen. Implikation: Erfordert eine Listenansicht (Tabelle) im User Interface, welche die geladenen Fahrzeug-Objekte darstellt.</w:t>
      </w:r>
    </w:p>
    <w:p w14:paraId="2B977231" w14:textId="77777777" w:rsidR="000061D6" w:rsidRPr="003D1CE9" w:rsidRDefault="000061D6" w:rsidP="000061D6">
      <w:pPr>
        <w:rPr>
          <w:b/>
          <w:bCs/>
        </w:rPr>
      </w:pPr>
    </w:p>
    <w:p w14:paraId="27897BEE" w14:textId="7E32DFE2" w:rsidR="00581F47" w:rsidRPr="008A6EF3" w:rsidRDefault="00581F47" w:rsidP="00581F47">
      <w:pPr>
        <w:pStyle w:val="Heading2"/>
        <w:rPr>
          <w:rFonts w:cs="Arial"/>
          <w:b/>
          <w:sz w:val="24"/>
          <w:szCs w:val="24"/>
        </w:rPr>
      </w:pPr>
      <w:r w:rsidRPr="008A6EF3">
        <w:rPr>
          <w:b/>
          <w:sz w:val="24"/>
          <w:szCs w:val="24"/>
        </w:rPr>
        <w:t xml:space="preserve">F4 </w:t>
      </w:r>
      <w:r w:rsidR="00DC45B0" w:rsidRPr="008A6EF3">
        <w:rPr>
          <w:rFonts w:cs="Arial"/>
          <w:b/>
          <w:sz w:val="24"/>
          <w:szCs w:val="24"/>
        </w:rPr>
        <w:t>Fahrzeugsuche</w:t>
      </w:r>
    </w:p>
    <w:p w14:paraId="758DCFA3" w14:textId="3619B7CA" w:rsidR="003D1CE9" w:rsidRDefault="003D1CE9" w:rsidP="003D1CE9">
      <w:r w:rsidRPr="003D1CE9">
        <w:rPr>
          <w:b/>
          <w:bCs/>
        </w:rPr>
        <w:t>Detailbeschreibung</w:t>
      </w:r>
      <w:r>
        <w:t>:</w:t>
      </w:r>
      <w:r w:rsidRPr="003D1CE9">
        <w:t xml:space="preserve"> Der Kundenberater muss die Fahrzeugliste effektiv nach den Kriterien **Marke** und **Modell** filtern können</w:t>
      </w:r>
      <w:r w:rsidR="00890854">
        <w:t xml:space="preserve">. </w:t>
      </w:r>
      <w:r w:rsidRPr="003D1CE9">
        <w:t>Implikation: Erfordert eine Suchfunktion (Filterlogik) in der Fahrzeugverwaltung, die eine gefilterte Liste zurückgibt.</w:t>
      </w:r>
    </w:p>
    <w:p w14:paraId="34FD0A3B" w14:textId="77777777" w:rsidR="00890854" w:rsidRPr="003D1CE9" w:rsidRDefault="00890854" w:rsidP="003D1CE9"/>
    <w:p w14:paraId="773D1A91" w14:textId="6327305C" w:rsidR="00581F47" w:rsidRPr="007B74FC" w:rsidRDefault="00581F47" w:rsidP="00581F47">
      <w:pPr>
        <w:pStyle w:val="Heading2"/>
        <w:rPr>
          <w:rFonts w:cs="Arial"/>
          <w:b/>
          <w:sz w:val="24"/>
          <w:szCs w:val="24"/>
        </w:rPr>
      </w:pPr>
      <w:r w:rsidRPr="007B74FC">
        <w:rPr>
          <w:b/>
          <w:sz w:val="24"/>
          <w:szCs w:val="24"/>
        </w:rPr>
        <w:t xml:space="preserve">F5 </w:t>
      </w:r>
      <w:r w:rsidR="00DC45B0" w:rsidRPr="007B74FC">
        <w:rPr>
          <w:rFonts w:cs="Arial"/>
          <w:b/>
          <w:sz w:val="24"/>
          <w:szCs w:val="24"/>
        </w:rPr>
        <w:t>Transporterdaten</w:t>
      </w:r>
    </w:p>
    <w:p w14:paraId="143845A4" w14:textId="503C2FC1" w:rsidR="007C4B76" w:rsidRDefault="007C4B76" w:rsidP="007C4B76">
      <w:r w:rsidRPr="007C4B76">
        <w:rPr>
          <w:b/>
          <w:bCs/>
        </w:rPr>
        <w:t>Detailbeschreibung</w:t>
      </w:r>
      <w:r>
        <w:rPr>
          <w:b/>
          <w:bCs/>
        </w:rPr>
        <w:t>:</w:t>
      </w:r>
      <w:r w:rsidRPr="007C4B76">
        <w:t xml:space="preserve"> Für den Fahrzeugtyp **Transporter** muss zusätzlich die **Maximale Zuladung [kg]** erfasst werden</w:t>
      </w:r>
      <w:r w:rsidR="00DB2092">
        <w:t xml:space="preserve">. </w:t>
      </w:r>
      <w:r w:rsidRPr="007C4B76">
        <w:t>Dieses Attribut ist spezifisch für diesen Typ. Implikation: **Wichtig für OOP:** Die Klasse **Transporter** muss von der Basisklasse **Fahrzeug** erben und das spezifische Attribut `maximaleZuladung` definieren.</w:t>
      </w:r>
    </w:p>
    <w:p w14:paraId="3486E995" w14:textId="77777777" w:rsidR="007C4B76" w:rsidRPr="007C4B76" w:rsidRDefault="007C4B76" w:rsidP="007C4B76"/>
    <w:p w14:paraId="7A93CC7A" w14:textId="4E913A90" w:rsidR="00581F47" w:rsidRPr="007B74FC" w:rsidRDefault="00581F47" w:rsidP="00581F47">
      <w:pPr>
        <w:pStyle w:val="Heading2"/>
        <w:rPr>
          <w:rFonts w:cs="Arial"/>
          <w:b/>
          <w:sz w:val="24"/>
          <w:szCs w:val="24"/>
        </w:rPr>
      </w:pPr>
      <w:r w:rsidRPr="007B74FC">
        <w:rPr>
          <w:b/>
          <w:sz w:val="24"/>
          <w:szCs w:val="24"/>
        </w:rPr>
        <w:t xml:space="preserve">F6 </w:t>
      </w:r>
      <w:r w:rsidR="00DE0988" w:rsidRPr="007B74FC">
        <w:rPr>
          <w:rFonts w:cs="Arial"/>
          <w:b/>
          <w:sz w:val="24"/>
          <w:szCs w:val="24"/>
        </w:rPr>
        <w:t>Autodaten</w:t>
      </w:r>
    </w:p>
    <w:p w14:paraId="5DEC56C2" w14:textId="3A3F317D" w:rsidR="00DB2092" w:rsidRDefault="00DB2092" w:rsidP="00DB2092">
      <w:r w:rsidRPr="00DB2092">
        <w:rPr>
          <w:b/>
          <w:bCs/>
        </w:rPr>
        <w:t>Detailbeschreibung</w:t>
      </w:r>
      <w:r>
        <w:rPr>
          <w:b/>
          <w:bCs/>
        </w:rPr>
        <w:t>:</w:t>
      </w:r>
      <w:r w:rsidRPr="00DB2092">
        <w:t xml:space="preserve"> Für den Fahrzeugtyp **Auto** müssen die spezifischen Attribute **Aufbau** (z.B. Limousine, SUV) und **Navigationssystem** (ja/nein) erfasst werden . Implikation: **Wichtig für OOP:** Die Klasse **Auto** muss von der Basisklasse **Fahrzeug** erben und diese spezifischen Attribute definieren.</w:t>
      </w:r>
    </w:p>
    <w:p w14:paraId="1BD0976F" w14:textId="77777777" w:rsidR="00DB2092" w:rsidRPr="00DB2092" w:rsidRDefault="00DB2092" w:rsidP="00DB2092"/>
    <w:p w14:paraId="59C91128" w14:textId="0DAB9A2F" w:rsidR="00DE0988" w:rsidRPr="007B74FC" w:rsidRDefault="00DE0988" w:rsidP="00DE0988">
      <w:pPr>
        <w:pStyle w:val="Heading2"/>
        <w:rPr>
          <w:rStyle w:val="Strong"/>
          <w:rFonts w:cs="Arial"/>
          <w:bCs/>
          <w:sz w:val="24"/>
          <w:szCs w:val="24"/>
        </w:rPr>
      </w:pPr>
      <w:r w:rsidRPr="007B74FC">
        <w:rPr>
          <w:b/>
          <w:sz w:val="24"/>
          <w:szCs w:val="24"/>
        </w:rPr>
        <w:t xml:space="preserve">F7 </w:t>
      </w:r>
      <w:r w:rsidRPr="007B74FC">
        <w:rPr>
          <w:rStyle w:val="Strong"/>
          <w:rFonts w:cs="Arial"/>
          <w:bCs/>
          <w:sz w:val="24"/>
          <w:szCs w:val="24"/>
        </w:rPr>
        <w:t>Kundendaten verwalten</w:t>
      </w:r>
    </w:p>
    <w:p w14:paraId="3FF9ACFF" w14:textId="5275ED1E" w:rsidR="001B5A9B" w:rsidRPr="001B5A9B" w:rsidRDefault="001B5A9B" w:rsidP="001B5A9B">
      <w:r w:rsidRPr="001B5A9B">
        <w:rPr>
          <w:b/>
          <w:bCs/>
        </w:rPr>
        <w:t>Detailbeschreibung</w:t>
      </w:r>
      <w:r>
        <w:rPr>
          <w:b/>
          <w:bCs/>
        </w:rPr>
        <w:t>:</w:t>
      </w:r>
      <w:r w:rsidRPr="001B5A9B">
        <w:t xml:space="preserve"> Der Kundenberater ist für die Pflege des Kundenstamms (Erfassen, Anzeigen, Bearbeiten) zuständig</w:t>
      </w:r>
      <w:r>
        <w:t xml:space="preserve">. </w:t>
      </w:r>
      <w:r w:rsidRPr="001B5A9B">
        <w:t>Alle geforderten Attribute (Name, Adresse, Geburtsdatum, etc.) müssen abgedeckt werden</w:t>
      </w:r>
      <w:r>
        <w:t>.</w:t>
      </w:r>
      <w:r w:rsidRPr="001B5A9B">
        <w:t xml:space="preserve"> Implikation: Erfordert eine separate Klasse **Kunde** und eine Controller-Klasse **Kundenverwaltung** mit entsprechenden CRUD-Methoden.</w:t>
      </w:r>
    </w:p>
    <w:p w14:paraId="02647026" w14:textId="7CF3BE6D" w:rsidR="00581F47" w:rsidRPr="007B74FC" w:rsidRDefault="00581F47" w:rsidP="00581F47">
      <w:pPr>
        <w:pStyle w:val="Heading2"/>
        <w:rPr>
          <w:rFonts w:cs="Arial"/>
          <w:b/>
          <w:sz w:val="24"/>
          <w:szCs w:val="24"/>
        </w:rPr>
      </w:pPr>
      <w:r w:rsidRPr="007B74FC">
        <w:rPr>
          <w:b/>
          <w:sz w:val="24"/>
          <w:szCs w:val="24"/>
        </w:rPr>
        <w:lastRenderedPageBreak/>
        <w:t>F</w:t>
      </w:r>
      <w:r w:rsidR="00DE0988" w:rsidRPr="007B74FC">
        <w:rPr>
          <w:b/>
          <w:sz w:val="24"/>
          <w:szCs w:val="24"/>
        </w:rPr>
        <w:t>8</w:t>
      </w:r>
      <w:r w:rsidRPr="007B74FC">
        <w:rPr>
          <w:b/>
          <w:sz w:val="24"/>
          <w:szCs w:val="24"/>
        </w:rPr>
        <w:t xml:space="preserve"> </w:t>
      </w:r>
      <w:r w:rsidR="00570D45" w:rsidRPr="007B74FC">
        <w:rPr>
          <w:rFonts w:cs="Arial"/>
          <w:b/>
          <w:sz w:val="24"/>
          <w:szCs w:val="24"/>
        </w:rPr>
        <w:t>Datenpersistenz Fahrzeuge</w:t>
      </w:r>
    </w:p>
    <w:p w14:paraId="25635447" w14:textId="5B172554" w:rsidR="001B5A9B" w:rsidRDefault="001B5A9B" w:rsidP="001B5A9B">
      <w:r w:rsidRPr="001B5A9B">
        <w:rPr>
          <w:b/>
          <w:bCs/>
        </w:rPr>
        <w:t>Detailbeschreibung</w:t>
      </w:r>
      <w:r>
        <w:rPr>
          <w:b/>
          <w:bCs/>
        </w:rPr>
        <w:t>:</w:t>
      </w:r>
      <w:r w:rsidRPr="001B5A9B">
        <w:t xml:space="preserve"> Alle Fahrzeugdaten müssen **beim Programmstart geladen** und beim Speichern in der JSON-Datei **„fahrzeuge.json“** persistent abgelegt werden. Implikation: Erfordert eine dedizierte **Persistenz-Klasse** (`JsonService`), die Serialisierung und Deserialisierung der Fahrzeug-Objekte (unter Beachtung der Vererbung) implementiert.</w:t>
      </w:r>
    </w:p>
    <w:p w14:paraId="0B86B619" w14:textId="77777777" w:rsidR="007B74FC" w:rsidRPr="001B5A9B" w:rsidRDefault="007B74FC" w:rsidP="001B5A9B"/>
    <w:p w14:paraId="085C7C18" w14:textId="49BED5DD" w:rsidR="002E53DE" w:rsidRPr="007B74FC" w:rsidRDefault="00581F47" w:rsidP="008442D3">
      <w:pPr>
        <w:pStyle w:val="Heading2"/>
        <w:rPr>
          <w:rFonts w:cs="Arial"/>
          <w:b/>
          <w:sz w:val="24"/>
          <w:szCs w:val="24"/>
        </w:rPr>
      </w:pPr>
      <w:r w:rsidRPr="007B74FC">
        <w:rPr>
          <w:b/>
          <w:sz w:val="24"/>
          <w:szCs w:val="24"/>
        </w:rPr>
        <w:t>F</w:t>
      </w:r>
      <w:r w:rsidR="00DE0988" w:rsidRPr="007B74FC">
        <w:rPr>
          <w:b/>
          <w:sz w:val="24"/>
          <w:szCs w:val="24"/>
        </w:rPr>
        <w:t>9</w:t>
      </w:r>
      <w:r w:rsidRPr="007B74FC">
        <w:rPr>
          <w:b/>
          <w:sz w:val="24"/>
          <w:szCs w:val="24"/>
        </w:rPr>
        <w:t xml:space="preserve"> </w:t>
      </w:r>
      <w:r w:rsidR="00570D45" w:rsidRPr="007B74FC">
        <w:rPr>
          <w:rFonts w:cs="Arial"/>
          <w:b/>
          <w:sz w:val="24"/>
          <w:szCs w:val="24"/>
        </w:rPr>
        <w:t>Datenpersistenz Kunden</w:t>
      </w:r>
    </w:p>
    <w:p w14:paraId="74F2369D" w14:textId="792C4428" w:rsidR="00A62881" w:rsidRPr="00A62881" w:rsidRDefault="00A62881" w:rsidP="00A62881">
      <w:r w:rsidRPr="00A62881">
        <w:rPr>
          <w:b/>
          <w:bCs/>
        </w:rPr>
        <w:t>Detailbeschreibung</w:t>
      </w:r>
      <w:r>
        <w:rPr>
          <w:b/>
          <w:bCs/>
        </w:rPr>
        <w:t>:</w:t>
      </w:r>
      <w:r w:rsidRPr="00A62881">
        <w:t xml:space="preserve"> Die Kundendaten müssen analog zu F7 in der JSON-Datei **„kunden.json“** gespeichert und beim Applikationsstart geladen werden</w:t>
      </w:r>
      <w:r>
        <w:t xml:space="preserve">. </w:t>
      </w:r>
      <w:r w:rsidRPr="00A62881">
        <w:t>Implikation: Die `JsonService`-Klasse muss die Speicherung und das Laden auch für die Objekte der Klasse **Kunde** unterstützen.</w:t>
      </w:r>
    </w:p>
    <w:p w14:paraId="03B89AAA" w14:textId="77777777" w:rsidR="00570D45" w:rsidRPr="00570D45" w:rsidRDefault="00570D45" w:rsidP="00570D45"/>
    <w:p w14:paraId="5715B13F" w14:textId="77777777" w:rsidR="002E53DE" w:rsidRDefault="002E53DE" w:rsidP="008442D3"/>
    <w:p w14:paraId="7B583584" w14:textId="77777777" w:rsidR="00A62881" w:rsidRDefault="00A62881" w:rsidP="008442D3"/>
    <w:p w14:paraId="6F55A81E" w14:textId="77777777" w:rsidR="001A7A8B" w:rsidRPr="00406B23" w:rsidRDefault="001A7A8B" w:rsidP="008442D3"/>
    <w:p w14:paraId="5507ECEA" w14:textId="77777777" w:rsidR="006822B3" w:rsidRDefault="006822B3" w:rsidP="006822B3">
      <w:pPr>
        <w:pStyle w:val="Heading1"/>
        <w:rPr>
          <w:noProof/>
        </w:rPr>
      </w:pPr>
      <w:r w:rsidRPr="00406B23">
        <w:rPr>
          <w:noProof/>
        </w:rPr>
        <w:t>Use Case Spezifikation</w:t>
      </w:r>
    </w:p>
    <w:p w14:paraId="3D6DC4C0" w14:textId="77777777" w:rsidR="001D224C" w:rsidRPr="001D224C" w:rsidRDefault="001D224C" w:rsidP="001D224C"/>
    <w:p w14:paraId="2C189D1C" w14:textId="77777777" w:rsidR="006822B3" w:rsidRPr="00406B23" w:rsidRDefault="006822B3" w:rsidP="006822B3"/>
    <w:p w14:paraId="474FF551" w14:textId="77777777" w:rsidR="006822B3" w:rsidRPr="00406B23" w:rsidRDefault="006822B3" w:rsidP="006822B3"/>
    <w:p w14:paraId="6182FC77" w14:textId="77777777" w:rsidR="006822B3" w:rsidRPr="00406B23" w:rsidRDefault="006822B3" w:rsidP="006822B3">
      <w:pPr>
        <w:pStyle w:val="Heading2"/>
      </w:pPr>
      <w:r w:rsidRPr="00406B23">
        <w:t>Übersicht</w:t>
      </w:r>
    </w:p>
    <w:p w14:paraId="791C4B7A" w14:textId="77777777" w:rsidR="006822B3" w:rsidRPr="00406B23" w:rsidRDefault="006822B3" w:rsidP="006822B3"/>
    <w:p w14:paraId="0745CE24" w14:textId="134592A3" w:rsidR="006822B3" w:rsidRDefault="00FF7A0F" w:rsidP="006822B3"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3FB8506" wp14:editId="647E393D">
            <wp:extent cx="5730994" cy="4345663"/>
            <wp:effectExtent l="0" t="0" r="0" b="0"/>
            <wp:docPr id="1127591468" name="Picture 5" descr="Use Case Diagramm - Musterlösung &#10;Fahrzeugverwaltung &#10;Fahrzeuge verwalten &#10;Fahrzeuge suchen &#10;Kundendaten verwalten &#10;Fahrzeugmanager &#10;Kunden suchen &#10;Kundenberater &#10;Login &#10;Administrator &#10;Benutzer verwalten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e Case Diagramm - Musterlösung &#10;Fahrzeugverwaltung &#10;Fahrzeuge verwalten &#10;Fahrzeuge suchen &#10;Kundendaten verwalten &#10;Fahrzeugmanager &#10;Kunden suchen &#10;Kundenberater &#10;Login &#10;Administrator &#10;Benutzer verwalten 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979" cy="4350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65509" w14:textId="77777777" w:rsidR="00CF779C" w:rsidRPr="00406B23" w:rsidRDefault="00CF779C" w:rsidP="006822B3"/>
    <w:p w14:paraId="1C01EF3B" w14:textId="77777777" w:rsidR="006822B3" w:rsidRPr="00406B23" w:rsidRDefault="006822B3" w:rsidP="006822B3">
      <w:pPr>
        <w:pStyle w:val="Heading2"/>
        <w:rPr>
          <w:lang w:val="en-US"/>
        </w:rPr>
      </w:pPr>
      <w:r w:rsidRPr="00406B23">
        <w:rPr>
          <w:lang w:val="en-US"/>
        </w:rPr>
        <w:lastRenderedPageBreak/>
        <w:t>Akteure</w:t>
      </w:r>
    </w:p>
    <w:p w14:paraId="11436E19" w14:textId="77777777" w:rsidR="006822B3" w:rsidRPr="00406B23" w:rsidRDefault="006822B3" w:rsidP="006822B3">
      <w:pPr>
        <w:rPr>
          <w:lang w:val="en-US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41"/>
        <w:gridCol w:w="7288"/>
      </w:tblGrid>
      <w:tr w:rsidR="00406B23" w:rsidRPr="00406B23" w14:paraId="694AC4F2" w14:textId="77777777" w:rsidTr="00BD0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1" w:type="dxa"/>
          </w:tcPr>
          <w:p w14:paraId="62E36961" w14:textId="77777777" w:rsidR="006822B3" w:rsidRPr="00406B23" w:rsidRDefault="006822B3" w:rsidP="0071735B">
            <w:pPr>
              <w:rPr>
                <w:color w:val="auto"/>
                <w:lang w:val="en-US"/>
              </w:rPr>
            </w:pPr>
            <w:r w:rsidRPr="00406B23">
              <w:rPr>
                <w:color w:val="auto"/>
                <w:lang w:val="en-US"/>
              </w:rPr>
              <w:t>Akteur</w:t>
            </w:r>
          </w:p>
        </w:tc>
        <w:tc>
          <w:tcPr>
            <w:tcW w:w="7288" w:type="dxa"/>
          </w:tcPr>
          <w:p w14:paraId="494EA633" w14:textId="77777777" w:rsidR="006822B3" w:rsidRPr="00406B23" w:rsidRDefault="006822B3" w:rsidP="007173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/>
              </w:rPr>
            </w:pPr>
            <w:r w:rsidRPr="00406B23">
              <w:rPr>
                <w:color w:val="auto"/>
                <w:lang w:val="en-US"/>
              </w:rPr>
              <w:t>Beschreibung</w:t>
            </w:r>
          </w:p>
        </w:tc>
      </w:tr>
      <w:tr w:rsidR="00406B23" w:rsidRPr="00406B23" w14:paraId="3C95AE8A" w14:textId="77777777" w:rsidTr="00BD0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1" w:type="dxa"/>
            <w:vAlign w:val="center"/>
          </w:tcPr>
          <w:p w14:paraId="29316FA7" w14:textId="67F29ED1" w:rsidR="00BD045D" w:rsidRPr="00406B23" w:rsidRDefault="00BD045D" w:rsidP="00BD045D">
            <w:pPr>
              <w:rPr>
                <w:lang w:val="en-US"/>
              </w:rPr>
            </w:pPr>
            <w:r w:rsidRPr="00406B23">
              <w:rPr>
                <w:rFonts w:cs="Arial"/>
                <w:b w:val="0"/>
                <w:bCs w:val="0"/>
                <w:bdr w:val="none" w:sz="0" w:space="0" w:color="auto" w:frame="1"/>
              </w:rPr>
              <w:t>Fahrzeugparkmanager</w:t>
            </w:r>
          </w:p>
        </w:tc>
        <w:tc>
          <w:tcPr>
            <w:tcW w:w="7288" w:type="dxa"/>
            <w:vAlign w:val="center"/>
          </w:tcPr>
          <w:p w14:paraId="68952412" w14:textId="285CAB20" w:rsidR="00BD045D" w:rsidRPr="00406B23" w:rsidRDefault="00BD045D" w:rsidP="00BD04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6B23">
              <w:rPr>
                <w:rStyle w:val="citation-293"/>
                <w:rFonts w:cs="Arial"/>
                <w:bdr w:val="none" w:sz="0" w:space="0" w:color="auto" w:frame="1"/>
              </w:rPr>
              <w:t xml:space="preserve">Ist für die </w:t>
            </w:r>
            <w:r w:rsidRPr="00406B23">
              <w:rPr>
                <w:rStyle w:val="citation-293"/>
                <w:rFonts w:cs="Arial"/>
                <w:b/>
                <w:bCs/>
                <w:bdr w:val="none" w:sz="0" w:space="0" w:color="auto" w:frame="1"/>
              </w:rPr>
              <w:t>Verwaltung der Fahrzeuge</w:t>
            </w:r>
            <w:r w:rsidRPr="00406B23">
              <w:rPr>
                <w:rStyle w:val="citation-293"/>
                <w:rFonts w:cs="Arial"/>
                <w:bdr w:val="none" w:sz="0" w:space="0" w:color="auto" w:frame="1"/>
              </w:rPr>
              <w:t xml:space="preserve"> zuständig: Erfassung neuer Fahrzeuge und Änderung bestehender Fahrzeugdaten</w:t>
            </w:r>
            <w:r w:rsidRPr="00406B23">
              <w:rPr>
                <w:rStyle w:val="citation-293"/>
                <w:rFonts w:cs="Arial"/>
                <w:bdr w:val="none" w:sz="0" w:space="0" w:color="auto" w:frame="1"/>
                <w:vertAlign w:val="superscript"/>
              </w:rPr>
              <w:t>5</w:t>
            </w:r>
            <w:r w:rsidRPr="00406B23">
              <w:rPr>
                <w:rFonts w:cs="Arial"/>
                <w:bdr w:val="none" w:sz="0" w:space="0" w:color="auto" w:frame="1"/>
              </w:rPr>
              <w:t>.</w:t>
            </w:r>
          </w:p>
        </w:tc>
      </w:tr>
      <w:tr w:rsidR="00406B23" w:rsidRPr="00406B23" w14:paraId="3FA8DFDB" w14:textId="77777777" w:rsidTr="00BD04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1" w:type="dxa"/>
            <w:vAlign w:val="center"/>
          </w:tcPr>
          <w:p w14:paraId="5DD8E7E9" w14:textId="061DADEA" w:rsidR="00BD045D" w:rsidRPr="00406B23" w:rsidRDefault="00BD045D" w:rsidP="00BD045D">
            <w:pPr>
              <w:rPr>
                <w:lang w:val="en-US"/>
              </w:rPr>
            </w:pPr>
            <w:r w:rsidRPr="00406B23">
              <w:rPr>
                <w:rFonts w:cs="Arial"/>
                <w:b w:val="0"/>
                <w:bCs w:val="0"/>
                <w:bdr w:val="none" w:sz="0" w:space="0" w:color="auto" w:frame="1"/>
              </w:rPr>
              <w:t>Kundenberater</w:t>
            </w:r>
          </w:p>
        </w:tc>
        <w:tc>
          <w:tcPr>
            <w:tcW w:w="7288" w:type="dxa"/>
            <w:vAlign w:val="center"/>
          </w:tcPr>
          <w:p w14:paraId="6545BE78" w14:textId="3BA5A1D4" w:rsidR="00BD045D" w:rsidRPr="00406B23" w:rsidRDefault="00BD045D" w:rsidP="00BD04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6B23">
              <w:rPr>
                <w:rFonts w:cs="Arial"/>
                <w:bdr w:val="none" w:sz="0" w:space="0" w:color="auto" w:frame="1"/>
              </w:rPr>
              <w:t xml:space="preserve">Ist für die </w:t>
            </w:r>
            <w:r w:rsidRPr="00406B23">
              <w:rPr>
                <w:rFonts w:cs="Arial"/>
                <w:b/>
                <w:bCs/>
                <w:bdr w:val="none" w:sz="0" w:space="0" w:color="auto" w:frame="1"/>
              </w:rPr>
              <w:t>Verwaltung der Kundendaten</w:t>
            </w:r>
            <w:r w:rsidRPr="00406B23">
              <w:rPr>
                <w:rFonts w:cs="Arial"/>
                <w:bdr w:val="none" w:sz="0" w:space="0" w:color="auto" w:frame="1"/>
              </w:rPr>
              <w:t xml:space="preserve"> zuständig. </w:t>
            </w:r>
            <w:r w:rsidRPr="00406B23">
              <w:rPr>
                <w:rStyle w:val="citation-292"/>
                <w:rFonts w:cs="Arial"/>
                <w:bdr w:val="none" w:sz="0" w:space="0" w:color="auto" w:frame="1"/>
              </w:rPr>
              <w:t xml:space="preserve">Er kann zudem </w:t>
            </w:r>
            <w:r w:rsidRPr="00406B23">
              <w:rPr>
                <w:rStyle w:val="citation-292"/>
                <w:rFonts w:cs="Arial"/>
                <w:b/>
                <w:bCs/>
                <w:bdr w:val="none" w:sz="0" w:space="0" w:color="auto" w:frame="1"/>
              </w:rPr>
              <w:t>verfügbare Fahrzeuge anschauen und suchen</w:t>
            </w:r>
            <w:r w:rsidRPr="00406B23">
              <w:rPr>
                <w:rStyle w:val="citation-292"/>
                <w:rFonts w:cs="Arial"/>
                <w:bdr w:val="none" w:sz="0" w:space="0" w:color="auto" w:frame="1"/>
                <w:vertAlign w:val="superscript"/>
              </w:rPr>
              <w:t>6</w:t>
            </w:r>
            <w:r w:rsidRPr="00406B23">
              <w:rPr>
                <w:rFonts w:cs="Arial"/>
                <w:bdr w:val="none" w:sz="0" w:space="0" w:color="auto" w:frame="1"/>
              </w:rPr>
              <w:t>.</w:t>
            </w:r>
          </w:p>
        </w:tc>
      </w:tr>
    </w:tbl>
    <w:p w14:paraId="5555C277" w14:textId="77777777" w:rsidR="006822B3" w:rsidRPr="00406B23" w:rsidRDefault="006822B3" w:rsidP="006822B3"/>
    <w:p w14:paraId="5612435E" w14:textId="77777777" w:rsidR="006822B3" w:rsidRPr="00406B23" w:rsidRDefault="006822B3" w:rsidP="006822B3"/>
    <w:p w14:paraId="15AF5BD2" w14:textId="77777777" w:rsidR="006822B3" w:rsidRPr="00406B23" w:rsidRDefault="006822B3" w:rsidP="006822B3">
      <w:pPr>
        <w:pStyle w:val="Heading2"/>
        <w:rPr>
          <w:lang w:val="en-US"/>
        </w:rPr>
      </w:pPr>
      <w:r w:rsidRPr="00406B23">
        <w:rPr>
          <w:lang w:val="en-US"/>
        </w:rPr>
        <w:t>Use Cases</w:t>
      </w:r>
    </w:p>
    <w:p w14:paraId="036245A2" w14:textId="77777777" w:rsidR="006822B3" w:rsidRPr="00406B23" w:rsidRDefault="006822B3" w:rsidP="006822B3">
      <w:pPr>
        <w:rPr>
          <w:lang w:val="en-US"/>
        </w:rPr>
      </w:pPr>
    </w:p>
    <w:p w14:paraId="6C16101F" w14:textId="77777777" w:rsidR="006822B3" w:rsidRPr="00406B23" w:rsidRDefault="006822B3" w:rsidP="006822B3">
      <w:pPr>
        <w:rPr>
          <w:lang w:val="en-US"/>
        </w:rPr>
      </w:pPr>
    </w:p>
    <w:p w14:paraId="25755EEA" w14:textId="49D760EF" w:rsidR="006822B3" w:rsidRPr="00406B23" w:rsidRDefault="006822B3" w:rsidP="006822B3">
      <w:pPr>
        <w:pStyle w:val="Heading3"/>
        <w:rPr>
          <w:lang w:val="en-US"/>
        </w:rPr>
      </w:pPr>
      <w:r w:rsidRPr="00406B23">
        <w:rPr>
          <w:lang w:val="en-US"/>
        </w:rPr>
        <w:t xml:space="preserve">Use Case </w:t>
      </w:r>
      <w:r w:rsidR="00DF1894" w:rsidRPr="00406B23">
        <w:rPr>
          <w:lang w:val="en-US"/>
        </w:rPr>
        <w:t>Fahrzeug erfassen</w:t>
      </w:r>
    </w:p>
    <w:p w14:paraId="22C6EEFB" w14:textId="77777777" w:rsidR="006822B3" w:rsidRPr="00406B23" w:rsidRDefault="006822B3" w:rsidP="006822B3">
      <w:pPr>
        <w:rPr>
          <w:lang w:val="en-US"/>
        </w:rPr>
      </w:pPr>
    </w:p>
    <w:p w14:paraId="362505AD" w14:textId="77777777" w:rsidR="006822B3" w:rsidRPr="00406B23" w:rsidRDefault="006822B3" w:rsidP="006822B3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629"/>
      </w:tblGrid>
      <w:tr w:rsidR="00406B23" w:rsidRPr="00406B23" w14:paraId="48441C12" w14:textId="77777777" w:rsidTr="007173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9" w:type="dxa"/>
          </w:tcPr>
          <w:p w14:paraId="45577C30" w14:textId="4BB97AC2" w:rsidR="006822B3" w:rsidRPr="00406B23" w:rsidRDefault="006822B3" w:rsidP="0071735B">
            <w:pPr>
              <w:rPr>
                <w:color w:val="auto"/>
                <w:lang w:val="en-US"/>
              </w:rPr>
            </w:pPr>
            <w:r w:rsidRPr="00406B23">
              <w:rPr>
                <w:b w:val="0"/>
                <w:bCs w:val="0"/>
                <w:color w:val="auto"/>
                <w:lang w:val="en-US"/>
              </w:rPr>
              <w:t>Use Case:</w:t>
            </w:r>
            <w:r w:rsidRPr="00406B23">
              <w:rPr>
                <w:color w:val="auto"/>
                <w:lang w:val="en-US"/>
              </w:rPr>
              <w:t xml:space="preserve"> </w:t>
            </w:r>
            <w:r w:rsidR="0036136C" w:rsidRPr="00406B23">
              <w:rPr>
                <w:color w:val="auto"/>
                <w:lang w:val="en-US"/>
              </w:rPr>
              <w:t>Fahrzeug erfassen</w:t>
            </w:r>
          </w:p>
        </w:tc>
      </w:tr>
      <w:tr w:rsidR="00406B23" w:rsidRPr="00406B23" w14:paraId="2B0DB7A0" w14:textId="77777777" w:rsidTr="007173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9" w:type="dxa"/>
          </w:tcPr>
          <w:p w14:paraId="77F5C82F" w14:textId="5CCAB10A" w:rsidR="006822B3" w:rsidRPr="00406B23" w:rsidRDefault="006822B3" w:rsidP="0071735B">
            <w:pPr>
              <w:rPr>
                <w:lang w:val="en-US"/>
              </w:rPr>
            </w:pPr>
            <w:r w:rsidRPr="00406B23">
              <w:rPr>
                <w:b w:val="0"/>
                <w:bCs w:val="0"/>
                <w:lang w:val="en-US"/>
              </w:rPr>
              <w:t>ID:</w:t>
            </w:r>
            <w:r w:rsidRPr="00406B23">
              <w:rPr>
                <w:lang w:val="en-US"/>
              </w:rPr>
              <w:t xml:space="preserve"> </w:t>
            </w:r>
            <w:r w:rsidR="0036136C" w:rsidRPr="00406B23">
              <w:rPr>
                <w:lang w:val="en-US"/>
              </w:rPr>
              <w:t>UC-1</w:t>
            </w:r>
          </w:p>
        </w:tc>
      </w:tr>
      <w:tr w:rsidR="00406B23" w:rsidRPr="00406B23" w14:paraId="61E19826" w14:textId="77777777" w:rsidTr="007173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9" w:type="dxa"/>
          </w:tcPr>
          <w:p w14:paraId="484A350A" w14:textId="0F78A740" w:rsidR="006822B3" w:rsidRPr="00406B23" w:rsidRDefault="006822B3" w:rsidP="0071735B">
            <w:pPr>
              <w:rPr>
                <w:lang w:val="en-US"/>
              </w:rPr>
            </w:pPr>
            <w:r w:rsidRPr="00406B23">
              <w:rPr>
                <w:b w:val="0"/>
                <w:bCs w:val="0"/>
                <w:lang w:val="en-US"/>
              </w:rPr>
              <w:t>Actors:</w:t>
            </w:r>
            <w:r w:rsidRPr="00406B23">
              <w:rPr>
                <w:lang w:val="en-US"/>
              </w:rPr>
              <w:t xml:space="preserve"> </w:t>
            </w:r>
            <w:r w:rsidR="00904247" w:rsidRPr="00406B23">
              <w:t>Fahrzeugparkmanager</w:t>
            </w:r>
          </w:p>
        </w:tc>
      </w:tr>
      <w:tr w:rsidR="00406B23" w:rsidRPr="00406B23" w14:paraId="17C111AE" w14:textId="77777777" w:rsidTr="007173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9" w:type="dxa"/>
          </w:tcPr>
          <w:p w14:paraId="2696C9A4" w14:textId="77777777" w:rsidR="006822B3" w:rsidRPr="00406B23" w:rsidRDefault="006822B3" w:rsidP="0071735B">
            <w:pPr>
              <w:rPr>
                <w:b w:val="0"/>
                <w:bCs w:val="0"/>
              </w:rPr>
            </w:pPr>
            <w:r w:rsidRPr="00406B23">
              <w:rPr>
                <w:b w:val="0"/>
                <w:bCs w:val="0"/>
              </w:rPr>
              <w:t>Preconditions / Initial Status:</w:t>
            </w:r>
          </w:p>
          <w:p w14:paraId="01C25845" w14:textId="700253D8" w:rsidR="006822B3" w:rsidRPr="00406B23" w:rsidRDefault="00904247" w:rsidP="0071735B">
            <w:pPr>
              <w:rPr>
                <w:b w:val="0"/>
                <w:bCs w:val="0"/>
              </w:rPr>
            </w:pPr>
            <w:r w:rsidRPr="00406B23">
              <w:rPr>
                <w:b w:val="0"/>
                <w:bCs w:val="0"/>
              </w:rPr>
              <w:t>Der Fahrzeugparkmanager ist in der Applikation angemeldet.</w:t>
            </w:r>
          </w:p>
        </w:tc>
      </w:tr>
      <w:tr w:rsidR="00406B23" w:rsidRPr="00406B23" w14:paraId="33985D0A" w14:textId="77777777" w:rsidTr="007173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9" w:type="dxa"/>
          </w:tcPr>
          <w:p w14:paraId="64D0060B" w14:textId="49D3E310" w:rsidR="006822B3" w:rsidRPr="00406B23" w:rsidRDefault="006822B3" w:rsidP="0071735B">
            <w:pPr>
              <w:rPr>
                <w:b w:val="0"/>
                <w:bCs w:val="0"/>
                <w:lang w:val="en-US"/>
              </w:rPr>
            </w:pPr>
            <w:r w:rsidRPr="00406B23">
              <w:rPr>
                <w:b w:val="0"/>
                <w:bCs w:val="0"/>
                <w:lang w:val="en-US"/>
              </w:rPr>
              <w:t>Szenario:</w:t>
            </w:r>
          </w:p>
          <w:p w14:paraId="14C05EE2" w14:textId="261A6B2A" w:rsidR="00904247" w:rsidRPr="00406B23" w:rsidRDefault="00904247" w:rsidP="004102CF">
            <w:pPr>
              <w:pStyle w:val="ListParagraph"/>
              <w:numPr>
                <w:ilvl w:val="0"/>
                <w:numId w:val="12"/>
              </w:numPr>
            </w:pPr>
            <w:r w:rsidRPr="00406B23">
              <w:rPr>
                <w:b w:val="0"/>
                <w:bCs w:val="0"/>
              </w:rPr>
              <w:t>Manager wählt Funktion "Neues Fahrzeug erfassen".</w:t>
            </w:r>
          </w:p>
          <w:p w14:paraId="560FBABB" w14:textId="77777777" w:rsidR="00904247" w:rsidRPr="00406B23" w:rsidRDefault="00904247" w:rsidP="004102CF">
            <w:pPr>
              <w:pStyle w:val="ListParagraph"/>
              <w:numPr>
                <w:ilvl w:val="0"/>
                <w:numId w:val="12"/>
              </w:numPr>
              <w:rPr>
                <w:lang w:val="en-US"/>
              </w:rPr>
            </w:pPr>
            <w:r w:rsidRPr="00406B23">
              <w:rPr>
                <w:b w:val="0"/>
                <w:bCs w:val="0"/>
              </w:rPr>
              <w:t xml:space="preserve">System zeigt Eingabemaske an. </w:t>
            </w:r>
          </w:p>
          <w:p w14:paraId="17BEF273" w14:textId="77777777" w:rsidR="00904247" w:rsidRPr="00406B23" w:rsidRDefault="00904247" w:rsidP="004102CF">
            <w:pPr>
              <w:pStyle w:val="ListParagraph"/>
              <w:numPr>
                <w:ilvl w:val="0"/>
                <w:numId w:val="12"/>
              </w:numPr>
            </w:pPr>
            <w:r w:rsidRPr="00406B23">
              <w:rPr>
                <w:b w:val="0"/>
                <w:bCs w:val="0"/>
              </w:rPr>
              <w:t>Manager gibt alle Basisdaten (Marke, Modell, etc.) ein.</w:t>
            </w:r>
          </w:p>
          <w:p w14:paraId="4D61E685" w14:textId="77777777" w:rsidR="00904247" w:rsidRPr="00406B23" w:rsidRDefault="00904247" w:rsidP="004102CF">
            <w:pPr>
              <w:pStyle w:val="ListParagraph"/>
              <w:numPr>
                <w:ilvl w:val="0"/>
                <w:numId w:val="12"/>
              </w:numPr>
            </w:pPr>
            <w:r w:rsidRPr="00406B23">
              <w:rPr>
                <w:b w:val="0"/>
                <w:bCs w:val="0"/>
              </w:rPr>
              <w:t>Manager wählt Fahrzeugtyp (Auto oder Transporter).</w:t>
            </w:r>
          </w:p>
          <w:p w14:paraId="0B837C94" w14:textId="77777777" w:rsidR="00904247" w:rsidRPr="00406B23" w:rsidRDefault="00904247" w:rsidP="004102CF">
            <w:pPr>
              <w:pStyle w:val="ListParagraph"/>
              <w:numPr>
                <w:ilvl w:val="0"/>
                <w:numId w:val="12"/>
              </w:numPr>
            </w:pPr>
            <w:r w:rsidRPr="00406B23">
              <w:rPr>
                <w:b w:val="0"/>
                <w:bCs w:val="0"/>
              </w:rPr>
              <w:t>Manager gibt typspezifische Daten ein (z.B. Aufbau, Navigationssystem für Auto ).</w:t>
            </w:r>
          </w:p>
          <w:p w14:paraId="106A79B3" w14:textId="77777777" w:rsidR="00904247" w:rsidRPr="00406B23" w:rsidRDefault="00904247" w:rsidP="004102CF">
            <w:pPr>
              <w:pStyle w:val="ListParagraph"/>
              <w:numPr>
                <w:ilvl w:val="0"/>
                <w:numId w:val="12"/>
              </w:numPr>
            </w:pPr>
            <w:r w:rsidRPr="00406B23">
              <w:rPr>
                <w:b w:val="0"/>
                <w:bCs w:val="0"/>
              </w:rPr>
              <w:t>6. Manager speichert die Daten.</w:t>
            </w:r>
          </w:p>
          <w:p w14:paraId="7A411157" w14:textId="77777777" w:rsidR="00904247" w:rsidRPr="00406B23" w:rsidRDefault="00904247" w:rsidP="004102CF">
            <w:pPr>
              <w:pStyle w:val="ListParagraph"/>
              <w:numPr>
                <w:ilvl w:val="0"/>
                <w:numId w:val="12"/>
              </w:numPr>
            </w:pPr>
            <w:r w:rsidRPr="00406B23">
              <w:rPr>
                <w:b w:val="0"/>
                <w:bCs w:val="0"/>
              </w:rPr>
              <w:t xml:space="preserve">System speichert die Daten und aktualisiert die Persistenz (fahrzeuge.json). </w:t>
            </w:r>
          </w:p>
          <w:p w14:paraId="45283C26" w14:textId="27EE4104" w:rsidR="006822B3" w:rsidRPr="00406B23" w:rsidRDefault="00904247" w:rsidP="004102CF">
            <w:pPr>
              <w:pStyle w:val="ListParagraph"/>
              <w:numPr>
                <w:ilvl w:val="0"/>
                <w:numId w:val="12"/>
              </w:numPr>
            </w:pPr>
            <w:r w:rsidRPr="00406B23">
              <w:rPr>
                <w:b w:val="0"/>
                <w:bCs w:val="0"/>
              </w:rPr>
              <w:t>System bestätigt die Erfassung.</w:t>
            </w:r>
          </w:p>
        </w:tc>
      </w:tr>
      <w:tr w:rsidR="00406B23" w:rsidRPr="00406B23" w14:paraId="4315687F" w14:textId="77777777" w:rsidTr="007173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9" w:type="dxa"/>
          </w:tcPr>
          <w:p w14:paraId="77361D4C" w14:textId="77777777" w:rsidR="006822B3" w:rsidRPr="00406B23" w:rsidRDefault="006822B3" w:rsidP="0071735B">
            <w:pPr>
              <w:rPr>
                <w:b w:val="0"/>
                <w:bCs w:val="0"/>
                <w:lang w:val="en-US"/>
              </w:rPr>
            </w:pPr>
            <w:r w:rsidRPr="00406B23">
              <w:rPr>
                <w:b w:val="0"/>
                <w:bCs w:val="0"/>
                <w:lang w:val="en-US"/>
              </w:rPr>
              <w:t>Postconditions / End Status:</w:t>
            </w:r>
          </w:p>
          <w:p w14:paraId="720EF68D" w14:textId="42CE2642" w:rsidR="006822B3" w:rsidRPr="00406B23" w:rsidRDefault="00E72178" w:rsidP="0071735B">
            <w:pPr>
              <w:rPr>
                <w:b w:val="0"/>
                <w:bCs w:val="0"/>
              </w:rPr>
            </w:pPr>
            <w:r w:rsidRPr="00406B23">
              <w:rPr>
                <w:b w:val="0"/>
                <w:bCs w:val="0"/>
              </w:rPr>
              <w:t>Das neue Fahrzeug ist im System erfasst und persistent gespeichert.</w:t>
            </w:r>
          </w:p>
        </w:tc>
      </w:tr>
      <w:tr w:rsidR="00406B23" w:rsidRPr="00406B23" w14:paraId="110B6C94" w14:textId="77777777" w:rsidTr="007173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9" w:type="dxa"/>
          </w:tcPr>
          <w:p w14:paraId="2756B1EC" w14:textId="77777777" w:rsidR="006822B3" w:rsidRPr="00406B23" w:rsidRDefault="006822B3" w:rsidP="0071735B">
            <w:pPr>
              <w:rPr>
                <w:b w:val="0"/>
                <w:bCs w:val="0"/>
              </w:rPr>
            </w:pPr>
            <w:r w:rsidRPr="00406B23">
              <w:rPr>
                <w:b w:val="0"/>
                <w:bCs w:val="0"/>
              </w:rPr>
              <w:t>Exceptions / Ausnahmen:</w:t>
            </w:r>
          </w:p>
          <w:p w14:paraId="617F605A" w14:textId="77777777" w:rsidR="00E72178" w:rsidRPr="00406B23" w:rsidRDefault="00E72178" w:rsidP="0071735B">
            <w:r w:rsidRPr="00406B23">
              <w:rPr>
                <w:b w:val="0"/>
                <w:bCs w:val="0"/>
              </w:rPr>
              <w:t>E-01: Pflichtfelder fehlen. (System meldet Fehler, Manager muss korrigieren.)</w:t>
            </w:r>
          </w:p>
          <w:p w14:paraId="43F45FC9" w14:textId="6A809274" w:rsidR="006822B3" w:rsidRPr="00406B23" w:rsidRDefault="00E72178" w:rsidP="0071735B">
            <w:pPr>
              <w:rPr>
                <w:b w:val="0"/>
                <w:bCs w:val="0"/>
              </w:rPr>
            </w:pPr>
            <w:r w:rsidRPr="00406B23">
              <w:rPr>
                <w:b w:val="0"/>
                <w:bCs w:val="0"/>
              </w:rPr>
              <w:t>E-02: Speicherung schlägt fehl. (System meldet Fehler.)</w:t>
            </w:r>
          </w:p>
        </w:tc>
      </w:tr>
    </w:tbl>
    <w:p w14:paraId="7E5112F9" w14:textId="77777777" w:rsidR="006822B3" w:rsidRPr="00406B23" w:rsidRDefault="006822B3" w:rsidP="006822B3"/>
    <w:p w14:paraId="2D45037A" w14:textId="17E2F990" w:rsidR="002A57DB" w:rsidRPr="00406B23" w:rsidRDefault="006822B3" w:rsidP="002A57DB">
      <w:pPr>
        <w:pStyle w:val="Heading3"/>
        <w:rPr>
          <w:lang w:val="en-US"/>
        </w:rPr>
      </w:pPr>
      <w:r w:rsidRPr="00406B23">
        <w:rPr>
          <w:lang w:val="en-US"/>
        </w:rPr>
        <w:t xml:space="preserve">Use Case </w:t>
      </w:r>
      <w:r w:rsidR="00FB1E9A" w:rsidRPr="00406B23">
        <w:rPr>
          <w:lang w:val="en-US"/>
        </w:rPr>
        <w:t>Fahrzeugdaten bearbeiten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629"/>
      </w:tblGrid>
      <w:tr w:rsidR="00406B23" w:rsidRPr="00406B23" w14:paraId="4BBB7AC5" w14:textId="77777777" w:rsidTr="003919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9" w:type="dxa"/>
          </w:tcPr>
          <w:p w14:paraId="4BA31DCF" w14:textId="258996FB" w:rsidR="002A57DB" w:rsidRPr="00406B23" w:rsidRDefault="002A57DB" w:rsidP="003919EE">
            <w:pPr>
              <w:rPr>
                <w:color w:val="auto"/>
                <w:lang w:val="en-US"/>
              </w:rPr>
            </w:pPr>
            <w:r w:rsidRPr="00406B23">
              <w:rPr>
                <w:b w:val="0"/>
                <w:bCs w:val="0"/>
                <w:color w:val="auto"/>
                <w:lang w:val="en-US"/>
              </w:rPr>
              <w:t>Use Case:</w:t>
            </w:r>
            <w:r w:rsidRPr="00406B23">
              <w:rPr>
                <w:color w:val="auto"/>
                <w:lang w:val="en-US"/>
              </w:rPr>
              <w:t xml:space="preserve"> </w:t>
            </w:r>
            <w:r w:rsidR="00E576CF" w:rsidRPr="00406B23">
              <w:rPr>
                <w:color w:val="auto"/>
              </w:rPr>
              <w:t>Fahrzeugdaten bearbeiten</w:t>
            </w:r>
          </w:p>
        </w:tc>
      </w:tr>
      <w:tr w:rsidR="00406B23" w:rsidRPr="00406B23" w14:paraId="2A020765" w14:textId="77777777" w:rsidTr="00391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9" w:type="dxa"/>
          </w:tcPr>
          <w:p w14:paraId="7261B8F8" w14:textId="279408A0" w:rsidR="002A57DB" w:rsidRPr="00406B23" w:rsidRDefault="002A57DB" w:rsidP="003919EE">
            <w:pPr>
              <w:rPr>
                <w:lang w:val="en-US"/>
              </w:rPr>
            </w:pPr>
            <w:r w:rsidRPr="00406B23">
              <w:rPr>
                <w:b w:val="0"/>
                <w:bCs w:val="0"/>
                <w:lang w:val="en-US"/>
              </w:rPr>
              <w:t>ID:</w:t>
            </w:r>
            <w:r w:rsidRPr="00406B23">
              <w:rPr>
                <w:lang w:val="en-US"/>
              </w:rPr>
              <w:t xml:space="preserve"> </w:t>
            </w:r>
            <w:r w:rsidR="00E576CF" w:rsidRPr="00406B23">
              <w:rPr>
                <w:lang w:val="en-US"/>
              </w:rPr>
              <w:t>UC-2</w:t>
            </w:r>
          </w:p>
        </w:tc>
      </w:tr>
      <w:tr w:rsidR="00406B23" w:rsidRPr="00406B23" w14:paraId="4A8576FB" w14:textId="77777777" w:rsidTr="003919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9" w:type="dxa"/>
          </w:tcPr>
          <w:p w14:paraId="2AE26690" w14:textId="55B70561" w:rsidR="002A57DB" w:rsidRPr="00406B23" w:rsidRDefault="002A57DB" w:rsidP="003919EE">
            <w:pPr>
              <w:rPr>
                <w:lang w:val="en-US"/>
              </w:rPr>
            </w:pPr>
            <w:r w:rsidRPr="00406B23">
              <w:rPr>
                <w:b w:val="0"/>
                <w:bCs w:val="0"/>
                <w:lang w:val="en-US"/>
              </w:rPr>
              <w:t>Actors:</w:t>
            </w:r>
            <w:r w:rsidRPr="00406B23">
              <w:rPr>
                <w:lang w:val="en-US"/>
              </w:rPr>
              <w:t xml:space="preserve"> </w:t>
            </w:r>
            <w:r w:rsidR="00FB1E9A" w:rsidRPr="00406B23">
              <w:t>Fahrzeugparkmanager</w:t>
            </w:r>
          </w:p>
        </w:tc>
      </w:tr>
      <w:tr w:rsidR="00406B23" w:rsidRPr="00406B23" w14:paraId="585A825F" w14:textId="77777777" w:rsidTr="00391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9" w:type="dxa"/>
          </w:tcPr>
          <w:p w14:paraId="7D325EC3" w14:textId="77777777" w:rsidR="002A57DB" w:rsidRPr="00406B23" w:rsidRDefault="002A57DB" w:rsidP="003919EE">
            <w:pPr>
              <w:rPr>
                <w:b w:val="0"/>
                <w:bCs w:val="0"/>
              </w:rPr>
            </w:pPr>
            <w:r w:rsidRPr="00406B23">
              <w:rPr>
                <w:b w:val="0"/>
                <w:bCs w:val="0"/>
              </w:rPr>
              <w:t>Preconditions / Initial Status:</w:t>
            </w:r>
          </w:p>
          <w:p w14:paraId="106A480B" w14:textId="1D74DDE5" w:rsidR="002A57DB" w:rsidRPr="00406B23" w:rsidRDefault="00FB1E9A" w:rsidP="003919EE">
            <w:pPr>
              <w:rPr>
                <w:b w:val="0"/>
                <w:bCs w:val="0"/>
              </w:rPr>
            </w:pPr>
            <w:r w:rsidRPr="00406B23">
              <w:rPr>
                <w:b w:val="0"/>
                <w:bCs w:val="0"/>
              </w:rPr>
              <w:t>Der Fahrzeugparkmanager ist angemeldet; die Fahrzeugdaten sind geladen.</w:t>
            </w:r>
          </w:p>
        </w:tc>
      </w:tr>
      <w:tr w:rsidR="00406B23" w:rsidRPr="00406B23" w14:paraId="3E43D0E7" w14:textId="77777777" w:rsidTr="003919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9" w:type="dxa"/>
          </w:tcPr>
          <w:p w14:paraId="23484F14" w14:textId="77777777" w:rsidR="002A57DB" w:rsidRPr="00406B23" w:rsidRDefault="002A57DB" w:rsidP="003919EE">
            <w:pPr>
              <w:rPr>
                <w:b w:val="0"/>
                <w:bCs w:val="0"/>
                <w:lang w:val="en-US"/>
              </w:rPr>
            </w:pPr>
            <w:r w:rsidRPr="00406B23">
              <w:rPr>
                <w:b w:val="0"/>
                <w:bCs w:val="0"/>
                <w:lang w:val="en-US"/>
              </w:rPr>
              <w:t>Szenario: &lt;Name&gt;</w:t>
            </w:r>
          </w:p>
          <w:p w14:paraId="17A4B23F" w14:textId="77777777" w:rsidR="00FB1E9A" w:rsidRPr="00406B23" w:rsidRDefault="00FB1E9A" w:rsidP="004102CF">
            <w:pPr>
              <w:pStyle w:val="ListParagraph"/>
              <w:numPr>
                <w:ilvl w:val="0"/>
                <w:numId w:val="13"/>
              </w:numPr>
            </w:pPr>
            <w:r w:rsidRPr="00406B23">
              <w:rPr>
                <w:b w:val="0"/>
                <w:bCs w:val="0"/>
              </w:rPr>
              <w:t>Manager wählt das zu bearbeitende Fahrzeug aus der Liste.</w:t>
            </w:r>
          </w:p>
          <w:p w14:paraId="0F805B68" w14:textId="77777777" w:rsidR="00FB1E9A" w:rsidRPr="00406B23" w:rsidRDefault="00FB1E9A" w:rsidP="004102CF">
            <w:pPr>
              <w:pStyle w:val="ListParagraph"/>
              <w:numPr>
                <w:ilvl w:val="0"/>
                <w:numId w:val="13"/>
              </w:numPr>
            </w:pPr>
            <w:r w:rsidRPr="00406B23">
              <w:rPr>
                <w:b w:val="0"/>
                <w:bCs w:val="0"/>
              </w:rPr>
              <w:t xml:space="preserve">System zeigt die aktuellen Fahrzeugdaten in der Eingabemaske an. </w:t>
            </w:r>
          </w:p>
          <w:p w14:paraId="7B87914F" w14:textId="77777777" w:rsidR="00FB1E9A" w:rsidRPr="00406B23" w:rsidRDefault="00FB1E9A" w:rsidP="004102CF">
            <w:pPr>
              <w:pStyle w:val="ListParagraph"/>
              <w:numPr>
                <w:ilvl w:val="0"/>
                <w:numId w:val="13"/>
              </w:numPr>
            </w:pPr>
            <w:r w:rsidRPr="00406B23">
              <w:rPr>
                <w:b w:val="0"/>
                <w:bCs w:val="0"/>
              </w:rPr>
              <w:t>Manager ändert die gewünschten Daten (z.B. Km-Stand, Farbe oder typspezifische Daten).</w:t>
            </w:r>
          </w:p>
          <w:p w14:paraId="68BE3CB1" w14:textId="77777777" w:rsidR="00FB1E9A" w:rsidRPr="00406B23" w:rsidRDefault="00FB1E9A" w:rsidP="004102CF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 w:rsidRPr="00406B23">
              <w:rPr>
                <w:b w:val="0"/>
                <w:bCs w:val="0"/>
              </w:rPr>
              <w:t xml:space="preserve">Manager betätigt "Speichern". </w:t>
            </w:r>
          </w:p>
          <w:p w14:paraId="41E08018" w14:textId="77777777" w:rsidR="00FB1E9A" w:rsidRPr="00406B23" w:rsidRDefault="00FB1E9A" w:rsidP="004102CF">
            <w:pPr>
              <w:pStyle w:val="ListParagraph"/>
              <w:numPr>
                <w:ilvl w:val="0"/>
                <w:numId w:val="13"/>
              </w:numPr>
            </w:pPr>
            <w:r w:rsidRPr="00406B23">
              <w:rPr>
                <w:b w:val="0"/>
                <w:bCs w:val="0"/>
              </w:rPr>
              <w:t xml:space="preserve">System validiert die Änderungen, aktualisiert das Fahrzeugobjekt in der Liste und schreibt die gesamte Liste in fahrzeuge.json. </w:t>
            </w:r>
          </w:p>
          <w:p w14:paraId="3F79C9E9" w14:textId="16FEA3D9" w:rsidR="002A57DB" w:rsidRPr="00406B23" w:rsidRDefault="00FB1E9A" w:rsidP="004102CF">
            <w:pPr>
              <w:pStyle w:val="ListParagraph"/>
              <w:numPr>
                <w:ilvl w:val="0"/>
                <w:numId w:val="13"/>
              </w:numPr>
            </w:pPr>
            <w:r w:rsidRPr="00406B23">
              <w:rPr>
                <w:b w:val="0"/>
                <w:bCs w:val="0"/>
              </w:rPr>
              <w:t>System bestätigt die erfolgreiche Aktualisierung.</w:t>
            </w:r>
          </w:p>
        </w:tc>
      </w:tr>
      <w:tr w:rsidR="00406B23" w:rsidRPr="00406B23" w14:paraId="2AA00F19" w14:textId="77777777" w:rsidTr="00391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9" w:type="dxa"/>
          </w:tcPr>
          <w:p w14:paraId="4AB1FEEA" w14:textId="77777777" w:rsidR="002A57DB" w:rsidRPr="00406B23" w:rsidRDefault="002A57DB" w:rsidP="003919EE">
            <w:pPr>
              <w:rPr>
                <w:b w:val="0"/>
                <w:bCs w:val="0"/>
              </w:rPr>
            </w:pPr>
            <w:r w:rsidRPr="00406B23">
              <w:rPr>
                <w:b w:val="0"/>
                <w:bCs w:val="0"/>
              </w:rPr>
              <w:t>Postconditions / End Status:</w:t>
            </w:r>
          </w:p>
          <w:p w14:paraId="298D3E69" w14:textId="25518937" w:rsidR="002A57DB" w:rsidRPr="00406B23" w:rsidRDefault="00FA30C6" w:rsidP="003919EE">
            <w:pPr>
              <w:rPr>
                <w:b w:val="0"/>
                <w:bCs w:val="0"/>
              </w:rPr>
            </w:pPr>
            <w:r w:rsidRPr="00406B23">
              <w:rPr>
                <w:b w:val="0"/>
                <w:bCs w:val="0"/>
              </w:rPr>
              <w:lastRenderedPageBreak/>
              <w:t>Die Änderungen am Fahrzeug sind im System und persistent gespeichert.</w:t>
            </w:r>
          </w:p>
        </w:tc>
      </w:tr>
      <w:tr w:rsidR="00406B23" w:rsidRPr="00406B23" w14:paraId="6A98C4A5" w14:textId="77777777" w:rsidTr="003919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9" w:type="dxa"/>
          </w:tcPr>
          <w:p w14:paraId="596FFA76" w14:textId="77777777" w:rsidR="002A57DB" w:rsidRPr="00406B23" w:rsidRDefault="002A57DB" w:rsidP="003919EE">
            <w:pPr>
              <w:rPr>
                <w:b w:val="0"/>
                <w:bCs w:val="0"/>
              </w:rPr>
            </w:pPr>
            <w:r w:rsidRPr="00406B23">
              <w:rPr>
                <w:b w:val="0"/>
                <w:bCs w:val="0"/>
              </w:rPr>
              <w:lastRenderedPageBreak/>
              <w:t>Exceptions / Ausnahmen:</w:t>
            </w:r>
          </w:p>
          <w:p w14:paraId="50EA5775" w14:textId="77777777" w:rsidR="00FA30C6" w:rsidRPr="00406B23" w:rsidRDefault="00FA30C6" w:rsidP="003919EE">
            <w:r w:rsidRPr="00406B23">
              <w:rPr>
                <w:b w:val="0"/>
                <w:bCs w:val="0"/>
              </w:rPr>
              <w:t xml:space="preserve">E-01: Ungültige Eingabe bei Änderung. (System meldet Fehler.) </w:t>
            </w:r>
          </w:p>
          <w:p w14:paraId="37E86C8A" w14:textId="0CDE8D95" w:rsidR="002A57DB" w:rsidRPr="00406B23" w:rsidRDefault="00FA30C6" w:rsidP="003919EE">
            <w:pPr>
              <w:rPr>
                <w:b w:val="0"/>
                <w:bCs w:val="0"/>
              </w:rPr>
            </w:pPr>
            <w:r w:rsidRPr="00406B23">
              <w:rPr>
                <w:b w:val="0"/>
                <w:bCs w:val="0"/>
              </w:rPr>
              <w:t>E-02: Fahrzeug nicht gefunden (sehr unwahrscheinlich bei Auswahl aus Liste, aber möglich). (System meldet Fehler.)</w:t>
            </w:r>
          </w:p>
        </w:tc>
      </w:tr>
    </w:tbl>
    <w:p w14:paraId="01BCD7F8" w14:textId="77777777" w:rsidR="002A57DB" w:rsidRPr="00406B23" w:rsidRDefault="002A57DB" w:rsidP="002A57DB"/>
    <w:p w14:paraId="56E6D7D3" w14:textId="69F0E14E" w:rsidR="006822B3" w:rsidRPr="00406B23" w:rsidRDefault="006822B3" w:rsidP="006822B3"/>
    <w:p w14:paraId="468F7D1D" w14:textId="696B49C9" w:rsidR="00002586" w:rsidRPr="00406B23" w:rsidRDefault="00DF1894" w:rsidP="00002586">
      <w:pPr>
        <w:pStyle w:val="Heading3"/>
      </w:pPr>
      <w:r w:rsidRPr="00406B23">
        <w:t xml:space="preserve">Use Case </w:t>
      </w:r>
      <w:r w:rsidR="00002586" w:rsidRPr="00406B23">
        <w:t>Fahrzeuge suchen und anzeigen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629"/>
      </w:tblGrid>
      <w:tr w:rsidR="00406B23" w:rsidRPr="00406B23" w14:paraId="3EF0119F" w14:textId="77777777" w:rsidTr="003919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9" w:type="dxa"/>
          </w:tcPr>
          <w:p w14:paraId="015F453E" w14:textId="283497AC" w:rsidR="00DF1894" w:rsidRPr="00406B23" w:rsidRDefault="00DF1894" w:rsidP="003919EE">
            <w:pPr>
              <w:rPr>
                <w:color w:val="auto"/>
              </w:rPr>
            </w:pPr>
            <w:r w:rsidRPr="00406B23">
              <w:rPr>
                <w:b w:val="0"/>
                <w:bCs w:val="0"/>
                <w:color w:val="auto"/>
              </w:rPr>
              <w:t>Use Case:</w:t>
            </w:r>
            <w:r w:rsidRPr="00406B23">
              <w:rPr>
                <w:color w:val="auto"/>
              </w:rPr>
              <w:t xml:space="preserve"> </w:t>
            </w:r>
            <w:r w:rsidR="00002586" w:rsidRPr="00406B23">
              <w:rPr>
                <w:color w:val="auto"/>
              </w:rPr>
              <w:t>Fahrzeuge suchen und anzeigen</w:t>
            </w:r>
          </w:p>
        </w:tc>
      </w:tr>
      <w:tr w:rsidR="00406B23" w:rsidRPr="00406B23" w14:paraId="4003D983" w14:textId="77777777" w:rsidTr="00391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9" w:type="dxa"/>
          </w:tcPr>
          <w:p w14:paraId="1AE0E026" w14:textId="698C47BC" w:rsidR="00DF1894" w:rsidRPr="00406B23" w:rsidRDefault="00DF1894" w:rsidP="003919EE">
            <w:pPr>
              <w:rPr>
                <w:lang w:val="en-US"/>
              </w:rPr>
            </w:pPr>
            <w:r w:rsidRPr="00406B23">
              <w:rPr>
                <w:b w:val="0"/>
                <w:bCs w:val="0"/>
                <w:lang w:val="en-US"/>
              </w:rPr>
              <w:t>ID:</w:t>
            </w:r>
            <w:r w:rsidRPr="00406B23">
              <w:rPr>
                <w:lang w:val="en-US"/>
              </w:rPr>
              <w:t xml:space="preserve"> </w:t>
            </w:r>
            <w:r w:rsidR="00FA30C6" w:rsidRPr="00406B23">
              <w:rPr>
                <w:lang w:val="en-US"/>
              </w:rPr>
              <w:t>UC-03</w:t>
            </w:r>
          </w:p>
        </w:tc>
      </w:tr>
      <w:tr w:rsidR="00406B23" w:rsidRPr="00406B23" w14:paraId="486C48E2" w14:textId="77777777" w:rsidTr="003919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9" w:type="dxa"/>
          </w:tcPr>
          <w:p w14:paraId="6EBC49E8" w14:textId="5D54319B" w:rsidR="00DF1894" w:rsidRPr="00406B23" w:rsidRDefault="00DF1894" w:rsidP="003919EE">
            <w:pPr>
              <w:rPr>
                <w:lang w:val="en-US"/>
              </w:rPr>
            </w:pPr>
            <w:r w:rsidRPr="00406B23">
              <w:rPr>
                <w:b w:val="0"/>
                <w:bCs w:val="0"/>
                <w:lang w:val="en-US"/>
              </w:rPr>
              <w:t>Actors:</w:t>
            </w:r>
            <w:r w:rsidRPr="00406B23">
              <w:rPr>
                <w:lang w:val="en-US"/>
              </w:rPr>
              <w:t xml:space="preserve"> </w:t>
            </w:r>
            <w:r w:rsidR="00002586" w:rsidRPr="00406B23">
              <w:t>Kundenberater</w:t>
            </w:r>
          </w:p>
        </w:tc>
      </w:tr>
      <w:tr w:rsidR="00406B23" w:rsidRPr="00406B23" w14:paraId="0ECB7372" w14:textId="77777777" w:rsidTr="00391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9" w:type="dxa"/>
          </w:tcPr>
          <w:p w14:paraId="7D34ECD3" w14:textId="77777777" w:rsidR="00DF1894" w:rsidRPr="00406B23" w:rsidRDefault="00DF1894" w:rsidP="003919EE">
            <w:pPr>
              <w:rPr>
                <w:b w:val="0"/>
                <w:bCs w:val="0"/>
              </w:rPr>
            </w:pPr>
            <w:r w:rsidRPr="00406B23">
              <w:rPr>
                <w:b w:val="0"/>
                <w:bCs w:val="0"/>
              </w:rPr>
              <w:t>Preconditions / Initial Status:</w:t>
            </w:r>
          </w:p>
          <w:p w14:paraId="726E5BFA" w14:textId="4ECC0440" w:rsidR="00DF1894" w:rsidRPr="00406B23" w:rsidRDefault="00002586" w:rsidP="003919EE">
            <w:pPr>
              <w:rPr>
                <w:b w:val="0"/>
                <w:bCs w:val="0"/>
              </w:rPr>
            </w:pPr>
            <w:r w:rsidRPr="00406B23">
              <w:rPr>
                <w:b w:val="0"/>
                <w:bCs w:val="0"/>
              </w:rPr>
              <w:t>Der Kundenberater ist angemeldet; die Hauptansicht zeigt die gesamte Liste der Fahrzeuge.</w:t>
            </w:r>
          </w:p>
        </w:tc>
      </w:tr>
      <w:tr w:rsidR="00406B23" w:rsidRPr="00406B23" w14:paraId="07DA5701" w14:textId="77777777" w:rsidTr="003919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9" w:type="dxa"/>
          </w:tcPr>
          <w:p w14:paraId="2E188600" w14:textId="0DDF37B5" w:rsidR="00DF1894" w:rsidRPr="00406B23" w:rsidRDefault="00DF1894" w:rsidP="003919EE">
            <w:pPr>
              <w:rPr>
                <w:b w:val="0"/>
                <w:bCs w:val="0"/>
                <w:lang w:val="en-US"/>
              </w:rPr>
            </w:pPr>
            <w:r w:rsidRPr="00406B23">
              <w:rPr>
                <w:b w:val="0"/>
                <w:bCs w:val="0"/>
                <w:lang w:val="en-US"/>
              </w:rPr>
              <w:t xml:space="preserve">Szenario: </w:t>
            </w:r>
          </w:p>
          <w:p w14:paraId="3DD425C8" w14:textId="77777777" w:rsidR="006116B3" w:rsidRPr="00C03F0F" w:rsidRDefault="006116B3" w:rsidP="004102CF">
            <w:pPr>
              <w:pStyle w:val="ListParagraph"/>
              <w:numPr>
                <w:ilvl w:val="0"/>
                <w:numId w:val="14"/>
              </w:numPr>
              <w:rPr>
                <w:b w:val="0"/>
                <w:bCs w:val="0"/>
              </w:rPr>
            </w:pPr>
            <w:r w:rsidRPr="00C03F0F">
              <w:rPr>
                <w:b w:val="0"/>
                <w:bCs w:val="0"/>
              </w:rPr>
              <w:t xml:space="preserve">Berater möchte die Fahrzeugliste einsehen. </w:t>
            </w:r>
          </w:p>
          <w:p w14:paraId="33927714" w14:textId="77777777" w:rsidR="006116B3" w:rsidRPr="00C03F0F" w:rsidRDefault="006116B3" w:rsidP="004102CF">
            <w:pPr>
              <w:pStyle w:val="ListParagraph"/>
              <w:numPr>
                <w:ilvl w:val="0"/>
                <w:numId w:val="14"/>
              </w:numPr>
              <w:rPr>
                <w:b w:val="0"/>
                <w:bCs w:val="0"/>
              </w:rPr>
            </w:pPr>
            <w:r w:rsidRPr="00C03F0F">
              <w:rPr>
                <w:b w:val="0"/>
                <w:bCs w:val="0"/>
              </w:rPr>
              <w:t xml:space="preserve">System zeigt die verfügbaren Fahrzeuge in einer Liste/Tabelle an. </w:t>
            </w:r>
          </w:p>
          <w:p w14:paraId="53175D16" w14:textId="77777777" w:rsidR="006116B3" w:rsidRPr="00C03F0F" w:rsidRDefault="006116B3" w:rsidP="004102CF">
            <w:pPr>
              <w:pStyle w:val="ListParagraph"/>
              <w:numPr>
                <w:ilvl w:val="0"/>
                <w:numId w:val="14"/>
              </w:numPr>
              <w:rPr>
                <w:b w:val="0"/>
                <w:bCs w:val="0"/>
              </w:rPr>
            </w:pPr>
            <w:r w:rsidRPr="00C03F0F">
              <w:rPr>
                <w:b w:val="0"/>
                <w:bCs w:val="0"/>
              </w:rPr>
              <w:t xml:space="preserve">Berater gibt einen Suchbegriff in das Feld "Marke" und/oder "Modell" ein. </w:t>
            </w:r>
          </w:p>
          <w:p w14:paraId="2B6B5F84" w14:textId="77777777" w:rsidR="006116B3" w:rsidRPr="00C03F0F" w:rsidRDefault="006116B3" w:rsidP="004102CF">
            <w:pPr>
              <w:pStyle w:val="ListParagraph"/>
              <w:numPr>
                <w:ilvl w:val="0"/>
                <w:numId w:val="14"/>
              </w:numPr>
              <w:rPr>
                <w:b w:val="0"/>
                <w:bCs w:val="0"/>
              </w:rPr>
            </w:pPr>
            <w:r w:rsidRPr="00C03F0F">
              <w:rPr>
                <w:b w:val="0"/>
                <w:bCs w:val="0"/>
              </w:rPr>
              <w:t xml:space="preserve">Berater betätigt "Suchen" (oder die Suche startet automatisch). </w:t>
            </w:r>
          </w:p>
          <w:p w14:paraId="3962541B" w14:textId="77777777" w:rsidR="006116B3" w:rsidRPr="00C03F0F" w:rsidRDefault="006116B3" w:rsidP="004102CF">
            <w:pPr>
              <w:pStyle w:val="ListParagraph"/>
              <w:numPr>
                <w:ilvl w:val="0"/>
                <w:numId w:val="14"/>
              </w:numPr>
              <w:rPr>
                <w:b w:val="0"/>
                <w:bCs w:val="0"/>
              </w:rPr>
            </w:pPr>
            <w:r w:rsidRPr="00C03F0F">
              <w:rPr>
                <w:b w:val="0"/>
                <w:bCs w:val="0"/>
              </w:rPr>
              <w:t xml:space="preserve">System filtert die angezeigte Liste und zeigt nur die passenden Fahrzeuge an. </w:t>
            </w:r>
          </w:p>
          <w:p w14:paraId="02A4D05E" w14:textId="4BCE0353" w:rsidR="00DF1894" w:rsidRPr="00406B23" w:rsidRDefault="006116B3" w:rsidP="004102CF">
            <w:pPr>
              <w:pStyle w:val="ListParagraph"/>
              <w:numPr>
                <w:ilvl w:val="0"/>
                <w:numId w:val="14"/>
              </w:numPr>
            </w:pPr>
            <w:r w:rsidRPr="00C03F0F">
              <w:rPr>
                <w:b w:val="0"/>
                <w:bCs w:val="0"/>
              </w:rPr>
              <w:t>Berater wählt bei Bedarf ein Fahrzeug für die Detailansicht aus.</w:t>
            </w:r>
          </w:p>
        </w:tc>
      </w:tr>
      <w:tr w:rsidR="00406B23" w:rsidRPr="00406B23" w14:paraId="025920EB" w14:textId="77777777" w:rsidTr="00391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9" w:type="dxa"/>
          </w:tcPr>
          <w:p w14:paraId="5E488553" w14:textId="77777777" w:rsidR="00DF1894" w:rsidRPr="00406B23" w:rsidRDefault="00DF1894" w:rsidP="003919EE">
            <w:pPr>
              <w:rPr>
                <w:b w:val="0"/>
                <w:bCs w:val="0"/>
              </w:rPr>
            </w:pPr>
            <w:r w:rsidRPr="00406B23">
              <w:rPr>
                <w:b w:val="0"/>
                <w:bCs w:val="0"/>
              </w:rPr>
              <w:t>Postconditions / End Status:</w:t>
            </w:r>
          </w:p>
          <w:p w14:paraId="1F2FA852" w14:textId="6CB7EC1D" w:rsidR="00DF1894" w:rsidRPr="00406B23" w:rsidRDefault="0017672C" w:rsidP="003919EE">
            <w:pPr>
              <w:rPr>
                <w:b w:val="0"/>
                <w:bCs w:val="0"/>
              </w:rPr>
            </w:pPr>
            <w:r w:rsidRPr="00406B23">
              <w:rPr>
                <w:b w:val="0"/>
                <w:bCs w:val="0"/>
              </w:rPr>
              <w:t>Dem Kundenberater wurde die angezeigte Liste der Fahrzeuge erfolgreich gefiltert.</w:t>
            </w:r>
          </w:p>
        </w:tc>
      </w:tr>
      <w:tr w:rsidR="00406B23" w:rsidRPr="00406B23" w14:paraId="361327C1" w14:textId="77777777" w:rsidTr="003919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9" w:type="dxa"/>
          </w:tcPr>
          <w:p w14:paraId="57EE4295" w14:textId="687D6013" w:rsidR="0017672C" w:rsidRPr="00406B23" w:rsidRDefault="00DF1894" w:rsidP="003919EE">
            <w:pPr>
              <w:rPr>
                <w:b w:val="0"/>
                <w:bCs w:val="0"/>
              </w:rPr>
            </w:pPr>
            <w:r w:rsidRPr="00406B23">
              <w:rPr>
                <w:b w:val="0"/>
                <w:bCs w:val="0"/>
              </w:rPr>
              <w:t>Exceptions / Ausnahmen:</w:t>
            </w:r>
          </w:p>
          <w:p w14:paraId="1BD784ED" w14:textId="71A52CCD" w:rsidR="00DF1894" w:rsidRPr="00406B23" w:rsidRDefault="0017672C" w:rsidP="0017672C">
            <w:pPr>
              <w:rPr>
                <w:rFonts w:cs="Arial"/>
              </w:rPr>
            </w:pPr>
            <w:r w:rsidRPr="00406B23">
              <w:rPr>
                <w:rFonts w:cs="Arial"/>
              </w:rPr>
              <w:t xml:space="preserve">E-01: </w:t>
            </w:r>
            <w:r w:rsidRPr="00406B23">
              <w:rPr>
                <w:rFonts w:cs="Arial"/>
                <w:b w:val="0"/>
                <w:bCs w:val="0"/>
              </w:rPr>
              <w:t>Keine Fahrzeuge gefunden.</w:t>
            </w:r>
            <w:r w:rsidRPr="00406B23">
              <w:rPr>
                <w:rFonts w:cs="Arial"/>
              </w:rPr>
              <w:t xml:space="preserve"> (System meldet "Keine Treffer".)</w:t>
            </w:r>
          </w:p>
        </w:tc>
      </w:tr>
    </w:tbl>
    <w:p w14:paraId="67788218" w14:textId="77777777" w:rsidR="00174803" w:rsidRPr="00406B23" w:rsidRDefault="00174803" w:rsidP="008442D3">
      <w:pPr>
        <w:rPr>
          <w:noProof/>
        </w:rPr>
      </w:pPr>
    </w:p>
    <w:p w14:paraId="6E0EE8E8" w14:textId="44161BC5" w:rsidR="00002586" w:rsidRPr="00406B23" w:rsidRDefault="00DF1894" w:rsidP="00002586">
      <w:pPr>
        <w:pStyle w:val="Heading3"/>
      </w:pPr>
      <w:r w:rsidRPr="00406B23">
        <w:t xml:space="preserve">Use Case </w:t>
      </w:r>
      <w:r w:rsidR="00002586" w:rsidRPr="00406B23">
        <w:t>Kundendaten verwalten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629"/>
      </w:tblGrid>
      <w:tr w:rsidR="00406B23" w:rsidRPr="00406B23" w14:paraId="49205DB2" w14:textId="77777777" w:rsidTr="003919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9" w:type="dxa"/>
          </w:tcPr>
          <w:p w14:paraId="2B96895C" w14:textId="64E762EA" w:rsidR="00DF1894" w:rsidRPr="00406B23" w:rsidRDefault="00DF1894" w:rsidP="003919EE">
            <w:pPr>
              <w:rPr>
                <w:color w:val="auto"/>
              </w:rPr>
            </w:pPr>
            <w:r w:rsidRPr="00406B23">
              <w:rPr>
                <w:b w:val="0"/>
                <w:bCs w:val="0"/>
                <w:color w:val="auto"/>
              </w:rPr>
              <w:t>Use Case:</w:t>
            </w:r>
            <w:r w:rsidRPr="00406B23">
              <w:rPr>
                <w:color w:val="auto"/>
              </w:rPr>
              <w:t xml:space="preserve"> </w:t>
            </w:r>
            <w:r w:rsidR="00002586" w:rsidRPr="00406B23">
              <w:rPr>
                <w:color w:val="auto"/>
              </w:rPr>
              <w:t>Kundendaten verwalten</w:t>
            </w:r>
          </w:p>
        </w:tc>
      </w:tr>
      <w:tr w:rsidR="00406B23" w:rsidRPr="00406B23" w14:paraId="09748DE6" w14:textId="77777777" w:rsidTr="00391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9" w:type="dxa"/>
          </w:tcPr>
          <w:p w14:paraId="79B7563E" w14:textId="7C68CC73" w:rsidR="00DF1894" w:rsidRPr="00406B23" w:rsidRDefault="00DF1894" w:rsidP="003919EE">
            <w:pPr>
              <w:rPr>
                <w:lang w:val="en-US"/>
              </w:rPr>
            </w:pPr>
            <w:r w:rsidRPr="00406B23">
              <w:rPr>
                <w:b w:val="0"/>
                <w:bCs w:val="0"/>
                <w:lang w:val="en-US"/>
              </w:rPr>
              <w:t>ID:</w:t>
            </w:r>
            <w:r w:rsidRPr="00406B23">
              <w:rPr>
                <w:lang w:val="en-US"/>
              </w:rPr>
              <w:t xml:space="preserve"> </w:t>
            </w:r>
            <w:r w:rsidR="00FA30C6" w:rsidRPr="00406B23">
              <w:rPr>
                <w:lang w:val="en-US"/>
              </w:rPr>
              <w:t>UC-04</w:t>
            </w:r>
          </w:p>
        </w:tc>
      </w:tr>
      <w:tr w:rsidR="00406B23" w:rsidRPr="00406B23" w14:paraId="2905C35F" w14:textId="77777777" w:rsidTr="003919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9" w:type="dxa"/>
          </w:tcPr>
          <w:p w14:paraId="57747051" w14:textId="76F4C00F" w:rsidR="00DF1894" w:rsidRPr="00406B23" w:rsidRDefault="00DF1894" w:rsidP="003919EE">
            <w:pPr>
              <w:rPr>
                <w:lang w:val="en-US"/>
              </w:rPr>
            </w:pPr>
            <w:r w:rsidRPr="00406B23">
              <w:rPr>
                <w:b w:val="0"/>
                <w:bCs w:val="0"/>
                <w:lang w:val="en-US"/>
              </w:rPr>
              <w:t>Actors:</w:t>
            </w:r>
            <w:r w:rsidRPr="00406B23">
              <w:rPr>
                <w:lang w:val="en-US"/>
              </w:rPr>
              <w:t xml:space="preserve"> </w:t>
            </w:r>
            <w:r w:rsidR="00931641" w:rsidRPr="00406B23">
              <w:t>Kundenberater</w:t>
            </w:r>
          </w:p>
        </w:tc>
      </w:tr>
      <w:tr w:rsidR="00406B23" w:rsidRPr="00406B23" w14:paraId="5EA329BE" w14:textId="77777777" w:rsidTr="00391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9" w:type="dxa"/>
          </w:tcPr>
          <w:p w14:paraId="5D24D539" w14:textId="77777777" w:rsidR="00DF1894" w:rsidRPr="00406B23" w:rsidRDefault="00DF1894" w:rsidP="003919EE">
            <w:pPr>
              <w:rPr>
                <w:b w:val="0"/>
                <w:bCs w:val="0"/>
                <w:lang w:val="en-US"/>
              </w:rPr>
            </w:pPr>
            <w:r w:rsidRPr="00406B23">
              <w:rPr>
                <w:b w:val="0"/>
                <w:bCs w:val="0"/>
                <w:lang w:val="en-US"/>
              </w:rPr>
              <w:t>Preconditions / Initial Status:</w:t>
            </w:r>
          </w:p>
          <w:p w14:paraId="6914D102" w14:textId="5972DDF3" w:rsidR="00DF1894" w:rsidRPr="00406B23" w:rsidRDefault="00931641" w:rsidP="003919EE">
            <w:pPr>
              <w:rPr>
                <w:b w:val="0"/>
                <w:bCs w:val="0"/>
              </w:rPr>
            </w:pPr>
            <w:r w:rsidRPr="00406B23">
              <w:rPr>
                <w:b w:val="0"/>
                <w:bCs w:val="0"/>
              </w:rPr>
              <w:t>Der Kundenberater ist in der Applikation angemeldet und die Kundendaten sind geladen.</w:t>
            </w:r>
          </w:p>
        </w:tc>
      </w:tr>
      <w:tr w:rsidR="00406B23" w:rsidRPr="00406B23" w14:paraId="107EEA8D" w14:textId="77777777" w:rsidTr="003919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9" w:type="dxa"/>
          </w:tcPr>
          <w:p w14:paraId="34854D11" w14:textId="2665F600" w:rsidR="00DF1894" w:rsidRPr="00406B23" w:rsidRDefault="00DF1894" w:rsidP="003919EE">
            <w:pPr>
              <w:rPr>
                <w:b w:val="0"/>
                <w:bCs w:val="0"/>
              </w:rPr>
            </w:pPr>
            <w:r w:rsidRPr="00406B23">
              <w:rPr>
                <w:b w:val="0"/>
                <w:bCs w:val="0"/>
              </w:rPr>
              <w:t xml:space="preserve">Szenario: </w:t>
            </w:r>
          </w:p>
          <w:p w14:paraId="693E06C4" w14:textId="1EAED01C" w:rsidR="00F80BA7" w:rsidRPr="00C03F0F" w:rsidRDefault="00931641" w:rsidP="004102CF">
            <w:pPr>
              <w:pStyle w:val="ListParagraph"/>
              <w:numPr>
                <w:ilvl w:val="0"/>
                <w:numId w:val="15"/>
              </w:numPr>
              <w:rPr>
                <w:b w:val="0"/>
                <w:bCs w:val="0"/>
              </w:rPr>
            </w:pPr>
            <w:r w:rsidRPr="00C03F0F">
              <w:rPr>
                <w:b w:val="0"/>
                <w:bCs w:val="0"/>
              </w:rPr>
              <w:t xml:space="preserve">Berater wählt die Funktion "Kundendaten verwalten". </w:t>
            </w:r>
          </w:p>
          <w:p w14:paraId="19F57E21" w14:textId="77777777" w:rsidR="00F80BA7" w:rsidRPr="00C03F0F" w:rsidRDefault="00931641" w:rsidP="004102CF">
            <w:pPr>
              <w:pStyle w:val="ListParagraph"/>
              <w:numPr>
                <w:ilvl w:val="0"/>
                <w:numId w:val="15"/>
              </w:numPr>
              <w:rPr>
                <w:b w:val="0"/>
                <w:bCs w:val="0"/>
              </w:rPr>
            </w:pPr>
            <w:r w:rsidRPr="00C03F0F">
              <w:rPr>
                <w:b w:val="0"/>
                <w:bCs w:val="0"/>
              </w:rPr>
              <w:t xml:space="preserve">System zeigt die Kundendatenliste an. </w:t>
            </w:r>
          </w:p>
          <w:p w14:paraId="2C4E8279" w14:textId="77777777" w:rsidR="00F80BA7" w:rsidRPr="00C03F0F" w:rsidRDefault="00931641" w:rsidP="004102CF">
            <w:pPr>
              <w:pStyle w:val="ListParagraph"/>
              <w:numPr>
                <w:ilvl w:val="0"/>
                <w:numId w:val="15"/>
              </w:numPr>
              <w:rPr>
                <w:b w:val="0"/>
                <w:bCs w:val="0"/>
              </w:rPr>
            </w:pPr>
            <w:r w:rsidRPr="00C03F0F">
              <w:rPr>
                <w:b w:val="0"/>
                <w:bCs w:val="0"/>
              </w:rPr>
              <w:t xml:space="preserve">Berater wählt: a) Neuen Kunden erfassen oder b) Bestehenden Kunden auswählen und bearbeiten. </w:t>
            </w:r>
          </w:p>
          <w:p w14:paraId="422AF183" w14:textId="77777777" w:rsidR="00F80BA7" w:rsidRPr="00C03F0F" w:rsidRDefault="00931641" w:rsidP="004102CF">
            <w:pPr>
              <w:pStyle w:val="ListParagraph"/>
              <w:numPr>
                <w:ilvl w:val="0"/>
                <w:numId w:val="15"/>
              </w:numPr>
              <w:rPr>
                <w:b w:val="0"/>
                <w:bCs w:val="0"/>
              </w:rPr>
            </w:pPr>
            <w:r w:rsidRPr="00C03F0F">
              <w:rPr>
                <w:b w:val="0"/>
                <w:bCs w:val="0"/>
              </w:rPr>
              <w:t>Bei Neuerfassung gibt Berater alle Kundendaten (Name, Adresse, Kontaktdaten, Geburtsdatum, etc.) ein</w:t>
            </w:r>
            <w:r w:rsidR="00F80BA7" w:rsidRPr="00C03F0F">
              <w:rPr>
                <w:b w:val="0"/>
                <w:bCs w:val="0"/>
              </w:rPr>
              <w:t>.</w:t>
            </w:r>
          </w:p>
          <w:p w14:paraId="19AF0D49" w14:textId="77777777" w:rsidR="00F80BA7" w:rsidRPr="00C03F0F" w:rsidRDefault="00931641" w:rsidP="004102CF">
            <w:pPr>
              <w:pStyle w:val="ListParagraph"/>
              <w:numPr>
                <w:ilvl w:val="0"/>
                <w:numId w:val="15"/>
              </w:numPr>
              <w:rPr>
                <w:b w:val="0"/>
                <w:bCs w:val="0"/>
              </w:rPr>
            </w:pPr>
            <w:r w:rsidRPr="00C03F0F">
              <w:rPr>
                <w:b w:val="0"/>
                <w:bCs w:val="0"/>
              </w:rPr>
              <w:t>Bei Bearbeitung ändert Berater die notwendigen Felder.</w:t>
            </w:r>
          </w:p>
          <w:p w14:paraId="1B31A793" w14:textId="77777777" w:rsidR="00F80BA7" w:rsidRPr="00C03F0F" w:rsidRDefault="00931641" w:rsidP="004102CF">
            <w:pPr>
              <w:pStyle w:val="ListParagraph"/>
              <w:numPr>
                <w:ilvl w:val="0"/>
                <w:numId w:val="15"/>
              </w:numPr>
              <w:rPr>
                <w:b w:val="0"/>
                <w:bCs w:val="0"/>
              </w:rPr>
            </w:pPr>
            <w:r w:rsidRPr="00C03F0F">
              <w:rPr>
                <w:b w:val="0"/>
                <w:bCs w:val="0"/>
              </w:rPr>
              <w:t>Berater betätigt "Speichern".</w:t>
            </w:r>
          </w:p>
          <w:p w14:paraId="4C16B96B" w14:textId="77777777" w:rsidR="00F80BA7" w:rsidRPr="00C03F0F" w:rsidRDefault="00931641" w:rsidP="004102CF">
            <w:pPr>
              <w:pStyle w:val="ListParagraph"/>
              <w:numPr>
                <w:ilvl w:val="0"/>
                <w:numId w:val="15"/>
              </w:numPr>
              <w:rPr>
                <w:b w:val="0"/>
                <w:bCs w:val="0"/>
              </w:rPr>
            </w:pPr>
            <w:r w:rsidRPr="00C03F0F">
              <w:rPr>
                <w:b w:val="0"/>
                <w:bCs w:val="0"/>
              </w:rPr>
              <w:t xml:space="preserve">System validiert, aktualisiert/speichert das Kundenobjekt und schreibt die gesamte Liste in kunden.json. </w:t>
            </w:r>
          </w:p>
          <w:p w14:paraId="7CEFA44C" w14:textId="3D78530C" w:rsidR="00DF1894" w:rsidRPr="00406B23" w:rsidRDefault="00931641" w:rsidP="004102CF">
            <w:pPr>
              <w:pStyle w:val="ListParagraph"/>
              <w:numPr>
                <w:ilvl w:val="0"/>
                <w:numId w:val="15"/>
              </w:numPr>
            </w:pPr>
            <w:r w:rsidRPr="00C03F0F">
              <w:rPr>
                <w:b w:val="0"/>
                <w:bCs w:val="0"/>
              </w:rPr>
              <w:t>System bestätigt die erfolgreiche Speicherung.</w:t>
            </w:r>
          </w:p>
        </w:tc>
      </w:tr>
      <w:tr w:rsidR="00406B23" w:rsidRPr="00406B23" w14:paraId="6F7BF2B4" w14:textId="77777777" w:rsidTr="00391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9" w:type="dxa"/>
          </w:tcPr>
          <w:p w14:paraId="6FF8EF46" w14:textId="77777777" w:rsidR="00DF1894" w:rsidRPr="00406B23" w:rsidRDefault="00DF1894" w:rsidP="003919EE">
            <w:pPr>
              <w:rPr>
                <w:b w:val="0"/>
                <w:bCs w:val="0"/>
              </w:rPr>
            </w:pPr>
            <w:r w:rsidRPr="00406B23">
              <w:rPr>
                <w:b w:val="0"/>
                <w:bCs w:val="0"/>
              </w:rPr>
              <w:t>Postconditions / End Status:</w:t>
            </w:r>
          </w:p>
          <w:p w14:paraId="3C003848" w14:textId="0E94EDFF" w:rsidR="00DF1894" w:rsidRPr="00406B23" w:rsidRDefault="00673E3A" w:rsidP="003919EE">
            <w:pPr>
              <w:rPr>
                <w:b w:val="0"/>
                <w:bCs w:val="0"/>
              </w:rPr>
            </w:pPr>
            <w:r w:rsidRPr="00406B23">
              <w:rPr>
                <w:b w:val="0"/>
                <w:bCs w:val="0"/>
              </w:rPr>
              <w:t>Die Kundendaten sind im System aktualisiert oder neu erfasst und persistent gespeichert.</w:t>
            </w:r>
          </w:p>
        </w:tc>
      </w:tr>
      <w:tr w:rsidR="00406B23" w:rsidRPr="00406B23" w14:paraId="6EB4462D" w14:textId="77777777" w:rsidTr="003919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9" w:type="dxa"/>
          </w:tcPr>
          <w:p w14:paraId="011AC759" w14:textId="77777777" w:rsidR="00DF1894" w:rsidRPr="00406B23" w:rsidRDefault="00DF1894" w:rsidP="003919EE">
            <w:pPr>
              <w:rPr>
                <w:b w:val="0"/>
                <w:bCs w:val="0"/>
              </w:rPr>
            </w:pPr>
            <w:r w:rsidRPr="00406B23">
              <w:rPr>
                <w:b w:val="0"/>
                <w:bCs w:val="0"/>
              </w:rPr>
              <w:t>Exceptions / Ausnahmen:</w:t>
            </w:r>
          </w:p>
          <w:p w14:paraId="32CD5AF1" w14:textId="77777777" w:rsidR="00673E3A" w:rsidRPr="00406B23" w:rsidRDefault="00673E3A" w:rsidP="00673E3A">
            <w:pPr>
              <w:rPr>
                <w:rFonts w:cs="Arial"/>
                <w:b w:val="0"/>
                <w:bCs w:val="0"/>
              </w:rPr>
            </w:pPr>
            <w:r w:rsidRPr="00406B23">
              <w:rPr>
                <w:rFonts w:cs="Arial"/>
              </w:rPr>
              <w:t xml:space="preserve">E-01: </w:t>
            </w:r>
            <w:r w:rsidRPr="00406B23">
              <w:rPr>
                <w:rFonts w:cs="Arial"/>
                <w:b w:val="0"/>
                <w:bCs w:val="0"/>
              </w:rPr>
              <w:t>Pflichtfelder fehlen.</w:t>
            </w:r>
            <w:r w:rsidRPr="00406B23">
              <w:rPr>
                <w:rFonts w:cs="Arial"/>
              </w:rPr>
              <w:t xml:space="preserve"> (System meldet Fehler.) </w:t>
            </w:r>
          </w:p>
          <w:p w14:paraId="420F5831" w14:textId="77777777" w:rsidR="00673E3A" w:rsidRPr="00406B23" w:rsidRDefault="00673E3A" w:rsidP="00673E3A">
            <w:pPr>
              <w:rPr>
                <w:rFonts w:cs="Arial"/>
                <w:b w:val="0"/>
                <w:bCs w:val="0"/>
              </w:rPr>
            </w:pPr>
            <w:r w:rsidRPr="00406B23">
              <w:rPr>
                <w:rFonts w:cs="Arial"/>
              </w:rPr>
              <w:t xml:space="preserve">E-02: </w:t>
            </w:r>
            <w:r w:rsidRPr="00406B23">
              <w:rPr>
                <w:rFonts w:cs="Arial"/>
                <w:b w:val="0"/>
                <w:bCs w:val="0"/>
              </w:rPr>
              <w:t>Duplikat erkannt</w:t>
            </w:r>
            <w:r w:rsidRPr="00406B23">
              <w:rPr>
                <w:rFonts w:cs="Arial"/>
              </w:rPr>
              <w:t xml:space="preserve"> (z.B. gleicher Name und Adresse bei Neuanlage). (System fragt nach Bestätigung.) </w:t>
            </w:r>
          </w:p>
          <w:p w14:paraId="7B5E60CB" w14:textId="3A5DF867" w:rsidR="00DF1894" w:rsidRPr="00406B23" w:rsidRDefault="00673E3A" w:rsidP="00673E3A">
            <w:pPr>
              <w:rPr>
                <w:b w:val="0"/>
                <w:bCs w:val="0"/>
              </w:rPr>
            </w:pPr>
            <w:r w:rsidRPr="00406B23">
              <w:rPr>
                <w:rFonts w:cs="Arial"/>
              </w:rPr>
              <w:t xml:space="preserve">E-03: </w:t>
            </w:r>
            <w:r w:rsidRPr="00406B23">
              <w:rPr>
                <w:rFonts w:cs="Arial"/>
                <w:b w:val="0"/>
                <w:bCs w:val="0"/>
              </w:rPr>
              <w:t>Löschvorgang abgebrochen</w:t>
            </w:r>
            <w:r w:rsidRPr="00406B23">
              <w:rPr>
                <w:rFonts w:cs="Arial"/>
              </w:rPr>
              <w:t xml:space="preserve"> (z.B. bei Sicherheitsabfrage).</w:t>
            </w:r>
          </w:p>
        </w:tc>
      </w:tr>
    </w:tbl>
    <w:p w14:paraId="33AF8F40" w14:textId="77777777" w:rsidR="00DF1894" w:rsidRPr="00406B23" w:rsidRDefault="00DF1894" w:rsidP="008442D3">
      <w:pPr>
        <w:rPr>
          <w:noProof/>
        </w:rPr>
      </w:pPr>
    </w:p>
    <w:p w14:paraId="1523C1D8" w14:textId="77777777" w:rsidR="008442D3" w:rsidRPr="00406B23" w:rsidRDefault="008442D3" w:rsidP="008442D3"/>
    <w:p w14:paraId="53B48AEE" w14:textId="4637BFED" w:rsidR="006822B3" w:rsidRPr="00406B23" w:rsidRDefault="006822B3" w:rsidP="006822B3">
      <w:pPr>
        <w:pStyle w:val="Heading1"/>
        <w:rPr>
          <w:noProof/>
        </w:rPr>
      </w:pPr>
      <w:r w:rsidRPr="00406B23">
        <w:rPr>
          <w:noProof/>
        </w:rPr>
        <w:t>System Design</w:t>
      </w:r>
    </w:p>
    <w:p w14:paraId="5042BB0E" w14:textId="77777777" w:rsidR="006822B3" w:rsidRPr="00406B23" w:rsidRDefault="006822B3" w:rsidP="006822B3"/>
    <w:p w14:paraId="095E5BF0" w14:textId="29C29ECA" w:rsidR="006822B3" w:rsidRDefault="006822B3" w:rsidP="006822B3">
      <w:pPr>
        <w:pStyle w:val="Heading2"/>
      </w:pPr>
      <w:r w:rsidRPr="00406B23">
        <w:t xml:space="preserve">Konzept </w:t>
      </w:r>
      <w:r w:rsidR="00FD5EF0">
        <w:t>–</w:t>
      </w:r>
      <w:r w:rsidRPr="00406B23">
        <w:t xml:space="preserve"> Klassendiagramm</w:t>
      </w:r>
    </w:p>
    <w:p w14:paraId="6B8B96B8" w14:textId="0FCBB246" w:rsidR="00FD5EF0" w:rsidRPr="00FD5EF0" w:rsidRDefault="00FD5EF0" w:rsidP="00FD5EF0">
      <w:r w:rsidRPr="00FD5EF0">
        <w:rPr>
          <w:noProof/>
        </w:rPr>
        <w:drawing>
          <wp:inline distT="0" distB="0" distL="0" distR="0" wp14:anchorId="1482EF97" wp14:editId="217989DB">
            <wp:extent cx="6120765" cy="5134610"/>
            <wp:effectExtent l="0" t="0" r="0" b="8890"/>
            <wp:docPr id="109307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759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13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AC68" w14:textId="77777777" w:rsidR="006822B3" w:rsidRPr="00406B23" w:rsidRDefault="006822B3" w:rsidP="006822B3"/>
    <w:p w14:paraId="2B0EE5D3" w14:textId="77777777" w:rsidR="006822B3" w:rsidRPr="00406B23" w:rsidRDefault="006822B3" w:rsidP="006822B3"/>
    <w:p w14:paraId="4F182CBA" w14:textId="689B369B" w:rsidR="006822B3" w:rsidRPr="00406B23" w:rsidRDefault="006822B3" w:rsidP="006822B3">
      <w:pPr>
        <w:pStyle w:val="Heading2"/>
      </w:pPr>
      <w:r w:rsidRPr="00406B23">
        <w:t>User Interface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1418"/>
        <w:gridCol w:w="5806"/>
      </w:tblGrid>
      <w:tr w:rsidR="00CC3832" w14:paraId="396DB366" w14:textId="77777777" w:rsidTr="00CC3832">
        <w:tc>
          <w:tcPr>
            <w:tcW w:w="2405" w:type="dxa"/>
            <w:vAlign w:val="center"/>
          </w:tcPr>
          <w:p w14:paraId="0368BEFF" w14:textId="07A3F4D5" w:rsidR="00CC3832" w:rsidRDefault="00CC3832" w:rsidP="00CC3832">
            <w:r>
              <w:rPr>
                <w:rStyle w:val="Strong"/>
                <w:rFonts w:cs="Arial"/>
                <w:color w:val="1F1F1F"/>
                <w:bdr w:val="none" w:sz="0" w:space="0" w:color="auto" w:frame="1"/>
              </w:rPr>
              <w:t>Kriterium</w:t>
            </w:r>
          </w:p>
        </w:tc>
        <w:tc>
          <w:tcPr>
            <w:tcW w:w="1418" w:type="dxa"/>
            <w:vAlign w:val="center"/>
          </w:tcPr>
          <w:p w14:paraId="6473DC68" w14:textId="37F44135" w:rsidR="00CC3832" w:rsidRDefault="00CC3832" w:rsidP="00CC3832">
            <w:r>
              <w:rPr>
                <w:rStyle w:val="Strong"/>
                <w:rFonts w:cs="Arial"/>
                <w:color w:val="1F1F1F"/>
                <w:bdr w:val="none" w:sz="0" w:space="0" w:color="auto" w:frame="1"/>
              </w:rPr>
              <w:t>Wahl</w:t>
            </w:r>
          </w:p>
        </w:tc>
        <w:tc>
          <w:tcPr>
            <w:tcW w:w="5806" w:type="dxa"/>
            <w:vAlign w:val="center"/>
          </w:tcPr>
          <w:p w14:paraId="4BDB5C38" w14:textId="30766014" w:rsidR="00CC3832" w:rsidRDefault="00CC3832" w:rsidP="00CC3832">
            <w:r>
              <w:rPr>
                <w:rStyle w:val="Strong"/>
                <w:rFonts w:cs="Arial"/>
                <w:color w:val="1F1F1F"/>
                <w:bdr w:val="none" w:sz="0" w:space="0" w:color="auto" w:frame="1"/>
              </w:rPr>
              <w:t>Begründung</w:t>
            </w:r>
          </w:p>
        </w:tc>
      </w:tr>
      <w:tr w:rsidR="00CC3832" w14:paraId="16FCA275" w14:textId="77777777" w:rsidTr="00CC3832">
        <w:tc>
          <w:tcPr>
            <w:tcW w:w="2405" w:type="dxa"/>
            <w:vAlign w:val="center"/>
          </w:tcPr>
          <w:p w14:paraId="40882ED7" w14:textId="4850A03A" w:rsidR="00CC3832" w:rsidRPr="00CC3832" w:rsidRDefault="00CC3832" w:rsidP="00CC3832">
            <w:r w:rsidRPr="00CC3832">
              <w:rPr>
                <w:rFonts w:cs="Arial"/>
                <w:color w:val="1F1F1F"/>
                <w:bdr w:val="none" w:sz="0" w:space="0" w:color="auto" w:frame="1"/>
              </w:rPr>
              <w:t>UI-Library</w:t>
            </w:r>
          </w:p>
        </w:tc>
        <w:tc>
          <w:tcPr>
            <w:tcW w:w="1418" w:type="dxa"/>
            <w:vAlign w:val="center"/>
          </w:tcPr>
          <w:p w14:paraId="4379BF54" w14:textId="581FBD6A" w:rsidR="00CC3832" w:rsidRPr="00CC3832" w:rsidRDefault="00CC3832" w:rsidP="00CC3832">
            <w:r w:rsidRPr="00CC3832">
              <w:rPr>
                <w:rFonts w:cs="Arial"/>
                <w:color w:val="1F1F1F"/>
                <w:bdr w:val="none" w:sz="0" w:space="0" w:color="auto" w:frame="1"/>
              </w:rPr>
              <w:t>Java Swing</w:t>
            </w:r>
          </w:p>
        </w:tc>
        <w:tc>
          <w:tcPr>
            <w:tcW w:w="5806" w:type="dxa"/>
            <w:vAlign w:val="center"/>
          </w:tcPr>
          <w:p w14:paraId="30ADCF76" w14:textId="54B27E5F" w:rsidR="00CC3832" w:rsidRDefault="00CC3832" w:rsidP="00CC3832">
            <w:r>
              <w:rPr>
                <w:rFonts w:cs="Arial"/>
                <w:color w:val="1F1F1F"/>
                <w:bdr w:val="none" w:sz="0" w:space="0" w:color="auto" w:frame="1"/>
              </w:rPr>
              <w:t>Swing ist die Standard-UI-Library von Java, die im Unterricht behandelt wurde. Sie ist ideal für einfache Desktop-Applikationen, erfordert keine externen Abhängigkeiten und ist auf allen Ziel-PCs der Garage lauffähig (NF-01 bis NF-03).</w:t>
            </w:r>
          </w:p>
        </w:tc>
      </w:tr>
      <w:tr w:rsidR="00CC3832" w14:paraId="2148E2D9" w14:textId="77777777" w:rsidTr="00CC3832">
        <w:tc>
          <w:tcPr>
            <w:tcW w:w="2405" w:type="dxa"/>
            <w:vAlign w:val="center"/>
          </w:tcPr>
          <w:p w14:paraId="19654CD3" w14:textId="5EA6EDCF" w:rsidR="00CC3832" w:rsidRPr="00CC3832" w:rsidRDefault="00CC3832" w:rsidP="00CC3832">
            <w:r w:rsidRPr="00CC3832">
              <w:rPr>
                <w:rFonts w:cs="Arial"/>
                <w:color w:val="1F1F1F"/>
                <w:bdr w:val="none" w:sz="0" w:space="0" w:color="auto" w:frame="1"/>
              </w:rPr>
              <w:t>Programmiersprache</w:t>
            </w:r>
          </w:p>
        </w:tc>
        <w:tc>
          <w:tcPr>
            <w:tcW w:w="1418" w:type="dxa"/>
            <w:vAlign w:val="center"/>
          </w:tcPr>
          <w:p w14:paraId="5E410CEC" w14:textId="44FDFC3C" w:rsidR="00CC3832" w:rsidRDefault="00CC3832" w:rsidP="00CC3832">
            <w:r>
              <w:rPr>
                <w:rFonts w:cs="Arial"/>
                <w:color w:val="1F1F1F"/>
                <w:bdr w:val="none" w:sz="0" w:space="0" w:color="auto" w:frame="1"/>
              </w:rPr>
              <w:t>Java</w:t>
            </w:r>
          </w:p>
        </w:tc>
        <w:tc>
          <w:tcPr>
            <w:tcW w:w="5806" w:type="dxa"/>
            <w:vAlign w:val="center"/>
          </w:tcPr>
          <w:p w14:paraId="0099A483" w14:textId="5EC26210" w:rsidR="00CC3832" w:rsidRDefault="00CC3832" w:rsidP="00CC3832">
            <w:r>
              <w:rPr>
                <w:rFonts w:cs="Arial"/>
                <w:color w:val="1F1F1F"/>
                <w:bdr w:val="none" w:sz="0" w:space="0" w:color="auto" w:frame="1"/>
              </w:rPr>
              <w:t>Gemäss Projektauftrag.</w:t>
            </w:r>
          </w:p>
        </w:tc>
      </w:tr>
    </w:tbl>
    <w:p w14:paraId="0E7AD6F4" w14:textId="77777777" w:rsidR="006822B3" w:rsidRPr="00406B23" w:rsidRDefault="006822B3" w:rsidP="006822B3"/>
    <w:p w14:paraId="363AEDDD" w14:textId="6E54BF87" w:rsidR="006822B3" w:rsidRPr="00406B23" w:rsidRDefault="00D12F16" w:rsidP="006822B3">
      <w:r w:rsidRPr="00D12F16">
        <w:rPr>
          <w:noProof/>
        </w:rPr>
        <w:lastRenderedPageBreak/>
        <w:drawing>
          <wp:inline distT="0" distB="0" distL="0" distR="0" wp14:anchorId="44448DFC" wp14:editId="3180913E">
            <wp:extent cx="6120765" cy="3790950"/>
            <wp:effectExtent l="0" t="0" r="0" b="0"/>
            <wp:docPr id="194711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112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02DE6" w14:textId="77777777" w:rsidR="00A02147" w:rsidRDefault="00A02147" w:rsidP="00167994"/>
    <w:p w14:paraId="07F17380" w14:textId="77777777" w:rsidR="00866F7E" w:rsidRDefault="00866F7E" w:rsidP="00167994"/>
    <w:p w14:paraId="6DD8ED34" w14:textId="77777777" w:rsidR="00432362" w:rsidRPr="00406B23" w:rsidRDefault="00432362" w:rsidP="00167994"/>
    <w:p w14:paraId="3E39ECC5" w14:textId="3FC6339C" w:rsidR="006822B3" w:rsidRPr="00866F7E" w:rsidRDefault="006822B3" w:rsidP="00432362">
      <w:pPr>
        <w:pStyle w:val="Heading1"/>
        <w:spacing w:before="80"/>
        <w:rPr>
          <w:noProof/>
          <w:sz w:val="40"/>
          <w:szCs w:val="40"/>
        </w:rPr>
      </w:pPr>
      <w:r w:rsidRPr="00866F7E">
        <w:rPr>
          <w:noProof/>
          <w:sz w:val="40"/>
          <w:szCs w:val="40"/>
        </w:rPr>
        <w:t>Testen</w:t>
      </w:r>
    </w:p>
    <w:p w14:paraId="4F3D1808" w14:textId="77777777" w:rsidR="006822B3" w:rsidRPr="00406B23" w:rsidRDefault="006822B3" w:rsidP="006822B3"/>
    <w:p w14:paraId="100E125C" w14:textId="619D0533" w:rsidR="00432362" w:rsidRPr="00432362" w:rsidRDefault="00432362" w:rsidP="00432362">
      <w:pPr>
        <w:rPr>
          <w:b/>
          <w:bCs/>
        </w:rPr>
      </w:pPr>
    </w:p>
    <w:p w14:paraId="06E2FC09" w14:textId="77777777" w:rsidR="00432362" w:rsidRPr="00432362" w:rsidRDefault="00432362" w:rsidP="00432362">
      <w:pPr>
        <w:rPr>
          <w:b/>
          <w:bCs/>
        </w:rPr>
      </w:pPr>
      <w:r w:rsidRPr="00432362">
        <w:rPr>
          <w:b/>
          <w:bCs/>
        </w:rPr>
        <w:t>6.1 Testumgebung &amp; Strategie</w:t>
      </w:r>
    </w:p>
    <w:p w14:paraId="4CEBA9FA" w14:textId="77777777" w:rsidR="00432362" w:rsidRPr="00432362" w:rsidRDefault="00432362" w:rsidP="00432362">
      <w:r w:rsidRPr="00432362">
        <w:t xml:space="preserve">Die Qualitätssicherung erfolgte durch eine </w:t>
      </w:r>
      <w:r w:rsidRPr="00432362">
        <w:rPr>
          <w:b/>
          <w:bCs/>
        </w:rPr>
        <w:t>Bottom-Up-Strategie</w:t>
      </w:r>
      <w:r w:rsidRPr="00432362">
        <w:t>. Während die Geschäftslogik automatisiert geprüft wurde, erfolgte die Abnahme der Benutzeroberfläche manuell.</w:t>
      </w:r>
    </w:p>
    <w:p w14:paraId="07E4CB51" w14:textId="77777777" w:rsidR="00432362" w:rsidRPr="00432362" w:rsidRDefault="00432362" w:rsidP="004102CF">
      <w:pPr>
        <w:numPr>
          <w:ilvl w:val="0"/>
          <w:numId w:val="16"/>
        </w:numPr>
      </w:pPr>
      <w:r w:rsidRPr="00432362">
        <w:rPr>
          <w:b/>
          <w:bCs/>
        </w:rPr>
        <w:t>Umgebung:</w:t>
      </w:r>
      <w:r w:rsidRPr="00432362">
        <w:t xml:space="preserve"> Windows 11, OpenJDK 24, JUnit 5.8.1, Gson 2.10.1.</w:t>
      </w:r>
    </w:p>
    <w:p w14:paraId="6F58A0B0" w14:textId="77777777" w:rsidR="00432362" w:rsidRPr="00432362" w:rsidRDefault="00432362" w:rsidP="004102CF">
      <w:pPr>
        <w:numPr>
          <w:ilvl w:val="0"/>
          <w:numId w:val="16"/>
        </w:numPr>
      </w:pPr>
      <w:r w:rsidRPr="00432362">
        <w:rPr>
          <w:b/>
          <w:bCs/>
        </w:rPr>
        <w:t>Testebenen:</w:t>
      </w:r>
      <w:r w:rsidRPr="00432362">
        <w:t xml:space="preserve"> * </w:t>
      </w:r>
      <w:r w:rsidRPr="00432362">
        <w:rPr>
          <w:b/>
          <w:bCs/>
        </w:rPr>
        <w:t>Unit Tests:</w:t>
      </w:r>
      <w:r w:rsidRPr="00432362">
        <w:t xml:space="preserve"> Fokus auf Fahrzeugverwaltung, Kundenverwaltung und JsonService.</w:t>
      </w:r>
    </w:p>
    <w:p w14:paraId="36197DF8" w14:textId="77777777" w:rsidR="00432362" w:rsidRPr="00432362" w:rsidRDefault="00432362" w:rsidP="004102CF">
      <w:pPr>
        <w:numPr>
          <w:ilvl w:val="1"/>
          <w:numId w:val="16"/>
        </w:numPr>
      </w:pPr>
      <w:r w:rsidRPr="00432362">
        <w:rPr>
          <w:b/>
          <w:bCs/>
        </w:rPr>
        <w:t>Manuelle GUI-Tests:</w:t>
      </w:r>
      <w:r w:rsidRPr="00432362">
        <w:t xml:space="preserve"> Überprüfung der User-Interaktionen in den Swing-Dialogen.</w:t>
      </w:r>
    </w:p>
    <w:p w14:paraId="0B025AA7" w14:textId="77777777" w:rsidR="00432362" w:rsidRPr="00432362" w:rsidRDefault="00432362" w:rsidP="00432362">
      <w:pPr>
        <w:rPr>
          <w:b/>
          <w:bCs/>
        </w:rPr>
      </w:pPr>
      <w:r w:rsidRPr="00432362">
        <w:rPr>
          <w:b/>
          <w:bCs/>
        </w:rPr>
        <w:t>6.2 Unit Testprotokoll (Auszug)</w:t>
      </w:r>
    </w:p>
    <w:p w14:paraId="745C7E0C" w14:textId="77777777" w:rsidR="00432362" w:rsidRPr="00432362" w:rsidRDefault="00432362" w:rsidP="00432362">
      <w:r w:rsidRPr="00432362">
        <w:t>Insgesamt wurden 23 automatisierte Tests erfolgreich durchgeführt.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3261"/>
        <w:gridCol w:w="1360"/>
        <w:gridCol w:w="3857"/>
      </w:tblGrid>
      <w:tr w:rsidR="00432362" w:rsidRPr="00432362" w14:paraId="7742061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C9A35" w14:textId="77777777" w:rsidR="00432362" w:rsidRPr="00432362" w:rsidRDefault="00432362" w:rsidP="00432362">
            <w:r w:rsidRPr="00432362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94A2DE" w14:textId="77777777" w:rsidR="00432362" w:rsidRPr="00432362" w:rsidRDefault="00432362" w:rsidP="00432362">
            <w:r w:rsidRPr="00432362">
              <w:rPr>
                <w:b/>
                <w:bCs/>
              </w:rPr>
              <w:t>Testfall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900A8" w14:textId="77777777" w:rsidR="00432362" w:rsidRPr="00432362" w:rsidRDefault="00432362" w:rsidP="00432362">
            <w:r w:rsidRPr="00432362">
              <w:rPr>
                <w:b/>
                <w:bCs/>
              </w:rPr>
              <w:t>Ergebnis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AF6FB" w14:textId="77777777" w:rsidR="00432362" w:rsidRPr="00432362" w:rsidRDefault="00432362" w:rsidP="00432362">
            <w:r w:rsidRPr="00432362">
              <w:rPr>
                <w:b/>
                <w:bCs/>
              </w:rPr>
              <w:t>Bemerkung</w:t>
            </w:r>
          </w:p>
        </w:tc>
      </w:tr>
      <w:tr w:rsidR="00432362" w:rsidRPr="00432362" w14:paraId="3C05C2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0E44B" w14:textId="77777777" w:rsidR="00432362" w:rsidRPr="00432362" w:rsidRDefault="00432362" w:rsidP="00432362">
            <w:r w:rsidRPr="00432362">
              <w:rPr>
                <w:b/>
                <w:bCs/>
              </w:rPr>
              <w:t>TC-FV-01-10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72EAC9" w14:textId="77777777" w:rsidR="00432362" w:rsidRPr="00432362" w:rsidRDefault="00432362" w:rsidP="00432362">
            <w:r w:rsidRPr="00432362">
              <w:t>Fahrzeugverwaltung (CRUD &amp; Suche)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5FD2E" w14:textId="77777777" w:rsidR="00432362" w:rsidRPr="00432362" w:rsidRDefault="00432362" w:rsidP="00432362">
            <w:r w:rsidRPr="00432362">
              <w:rPr>
                <w:rFonts w:ascii="Segoe UI Emoji" w:hAnsi="Segoe UI Emoji" w:cs="Segoe UI Emoji"/>
              </w:rPr>
              <w:t>✅</w:t>
            </w:r>
            <w:r w:rsidRPr="00432362">
              <w:t xml:space="preserve"> Bestanden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EB796" w14:textId="77777777" w:rsidR="00432362" w:rsidRPr="00432362" w:rsidRDefault="00432362" w:rsidP="00432362">
            <w:r w:rsidRPr="00432362">
              <w:t>Suche (Marke/Modell) ist case-insensitive.</w:t>
            </w:r>
          </w:p>
        </w:tc>
      </w:tr>
      <w:tr w:rsidR="00432362" w:rsidRPr="00432362" w14:paraId="35DD96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8B82F" w14:textId="77777777" w:rsidR="00432362" w:rsidRPr="00432362" w:rsidRDefault="00432362" w:rsidP="00432362">
            <w:r w:rsidRPr="00432362">
              <w:rPr>
                <w:b/>
                <w:bCs/>
              </w:rPr>
              <w:t>TC-KV-01-06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BEB4BF" w14:textId="77777777" w:rsidR="00432362" w:rsidRPr="00432362" w:rsidRDefault="00432362" w:rsidP="00432362">
            <w:r w:rsidRPr="00432362">
              <w:t>Kundenverwaltung (CRUD &amp; toString)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8DCC7" w14:textId="77777777" w:rsidR="00432362" w:rsidRPr="00432362" w:rsidRDefault="00432362" w:rsidP="00432362">
            <w:r w:rsidRPr="00432362">
              <w:rPr>
                <w:rFonts w:ascii="Segoe UI Emoji" w:hAnsi="Segoe UI Emoji" w:cs="Segoe UI Emoji"/>
              </w:rPr>
              <w:t>✅</w:t>
            </w:r>
            <w:r w:rsidRPr="00432362">
              <w:t xml:space="preserve"> Bestanden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A8C84" w14:textId="77777777" w:rsidR="00432362" w:rsidRPr="00432362" w:rsidRDefault="00432362" w:rsidP="00432362">
            <w:r w:rsidRPr="00432362">
              <w:t>Alle Attribute &amp; Formatierung korrekt.</w:t>
            </w:r>
          </w:p>
        </w:tc>
      </w:tr>
      <w:tr w:rsidR="00432362" w:rsidRPr="00432362" w14:paraId="16D202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2FC98" w14:textId="77777777" w:rsidR="00432362" w:rsidRPr="00432362" w:rsidRDefault="00432362" w:rsidP="00432362">
            <w:r w:rsidRPr="00432362">
              <w:rPr>
                <w:b/>
                <w:bCs/>
              </w:rPr>
              <w:t>TC-PS-01-07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114B6" w14:textId="77777777" w:rsidR="00432362" w:rsidRPr="00432362" w:rsidRDefault="00432362" w:rsidP="00432362">
            <w:r w:rsidRPr="00432362">
              <w:t>Persistenz (JSON-Service)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43427" w14:textId="77777777" w:rsidR="00432362" w:rsidRPr="00432362" w:rsidRDefault="00432362" w:rsidP="00432362">
            <w:r w:rsidRPr="00432362">
              <w:rPr>
                <w:rFonts w:ascii="Segoe UI Emoji" w:hAnsi="Segoe UI Emoji" w:cs="Segoe UI Emoji"/>
              </w:rPr>
              <w:t>✅</w:t>
            </w:r>
            <w:r w:rsidRPr="00432362">
              <w:t xml:space="preserve"> Bestanden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19230" w14:textId="77777777" w:rsidR="00432362" w:rsidRPr="00432362" w:rsidRDefault="00432362" w:rsidP="00432362">
            <w:r w:rsidRPr="00432362">
              <w:t>Polymorphie (Auto/Transporter) bleibt erhalten.</w:t>
            </w:r>
          </w:p>
        </w:tc>
      </w:tr>
    </w:tbl>
    <w:p w14:paraId="11C9B606" w14:textId="77777777" w:rsidR="00432362" w:rsidRPr="00432362" w:rsidRDefault="00432362" w:rsidP="00432362">
      <w:pPr>
        <w:rPr>
          <w:b/>
          <w:bCs/>
        </w:rPr>
      </w:pPr>
      <w:r w:rsidRPr="00432362">
        <w:rPr>
          <w:b/>
          <w:bCs/>
        </w:rPr>
        <w:t>6.3 Manuelle GUI-Tests</w:t>
      </w:r>
    </w:p>
    <w:p w14:paraId="0258BF4D" w14:textId="77777777" w:rsidR="00432362" w:rsidRPr="00432362" w:rsidRDefault="00432362" w:rsidP="00432362">
      <w:r w:rsidRPr="00432362">
        <w:lastRenderedPageBreak/>
        <w:t>Zusätzlich wurden 17 manuelle Tests für die Benutzeroberfläche durchgeführt.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2706"/>
        <w:gridCol w:w="1441"/>
        <w:gridCol w:w="4320"/>
      </w:tblGrid>
      <w:tr w:rsidR="00432362" w:rsidRPr="00432362" w14:paraId="43BFE0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FAC84" w14:textId="77777777" w:rsidR="00432362" w:rsidRPr="00432362" w:rsidRDefault="00432362" w:rsidP="00432362">
            <w:r w:rsidRPr="00432362">
              <w:rPr>
                <w:b/>
                <w:bCs/>
              </w:rPr>
              <w:t>Nr.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79F8A1" w14:textId="77777777" w:rsidR="00432362" w:rsidRPr="00432362" w:rsidRDefault="00432362" w:rsidP="00432362">
            <w:r w:rsidRPr="00432362">
              <w:rPr>
                <w:b/>
                <w:bCs/>
              </w:rPr>
              <w:t>Testfall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41D91" w14:textId="77777777" w:rsidR="00432362" w:rsidRPr="00432362" w:rsidRDefault="00432362" w:rsidP="00432362">
            <w:r w:rsidRPr="00432362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F1EDC" w14:textId="77777777" w:rsidR="00432362" w:rsidRPr="00432362" w:rsidRDefault="00432362" w:rsidP="00432362">
            <w:r w:rsidRPr="00432362">
              <w:rPr>
                <w:b/>
                <w:bCs/>
              </w:rPr>
              <w:t>Bemerkung</w:t>
            </w:r>
          </w:p>
        </w:tc>
      </w:tr>
      <w:tr w:rsidR="00432362" w:rsidRPr="00432362" w14:paraId="4A71AC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C9F8C" w14:textId="77777777" w:rsidR="00432362" w:rsidRPr="00432362" w:rsidRDefault="00432362" w:rsidP="00432362">
            <w:r w:rsidRPr="00432362">
              <w:t>1-5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192D5" w14:textId="77777777" w:rsidR="00432362" w:rsidRPr="00432362" w:rsidRDefault="00432362" w:rsidP="00432362">
            <w:r w:rsidRPr="00432362">
              <w:t>Fahrzeug- &amp; Kundendialoge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7AA81C" w14:textId="77777777" w:rsidR="00432362" w:rsidRPr="00432362" w:rsidRDefault="00432362" w:rsidP="00432362">
            <w:r w:rsidRPr="00432362">
              <w:rPr>
                <w:rFonts w:ascii="Segoe UI Emoji" w:hAnsi="Segoe UI Emoji" w:cs="Segoe UI Emoji"/>
              </w:rPr>
              <w:t>✅</w:t>
            </w:r>
            <w:r w:rsidRPr="00432362">
              <w:t xml:space="preserve"> Bestanden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FEC86" w14:textId="77777777" w:rsidR="00432362" w:rsidRPr="00432362" w:rsidRDefault="00432362" w:rsidP="00432362">
            <w:r w:rsidRPr="00432362">
              <w:t>Validierung der Pflichtfelder funktioniert.</w:t>
            </w:r>
          </w:p>
        </w:tc>
      </w:tr>
      <w:tr w:rsidR="00432362" w:rsidRPr="00432362" w14:paraId="6CE121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394DB" w14:textId="77777777" w:rsidR="00432362" w:rsidRPr="00432362" w:rsidRDefault="00432362" w:rsidP="00432362">
            <w:r w:rsidRPr="00432362">
              <w:t>6-10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725519" w14:textId="77777777" w:rsidR="00432362" w:rsidRPr="00432362" w:rsidRDefault="00432362" w:rsidP="00432362">
            <w:r w:rsidRPr="00432362">
              <w:t>Tabellenanzeige &amp; Suche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77B20" w14:textId="77777777" w:rsidR="00432362" w:rsidRPr="00432362" w:rsidRDefault="00432362" w:rsidP="00432362">
            <w:r w:rsidRPr="00432362">
              <w:rPr>
                <w:rFonts w:ascii="Segoe UI Emoji" w:hAnsi="Segoe UI Emoji" w:cs="Segoe UI Emoji"/>
              </w:rPr>
              <w:t>✅</w:t>
            </w:r>
            <w:r w:rsidRPr="00432362">
              <w:t xml:space="preserve"> Bestanden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B2256" w14:textId="77777777" w:rsidR="00432362" w:rsidRPr="00432362" w:rsidRDefault="00432362" w:rsidP="00432362">
            <w:r w:rsidRPr="00432362">
              <w:t>Filterung und "Alle anzeigen" korrekt.</w:t>
            </w:r>
          </w:p>
        </w:tc>
      </w:tr>
      <w:tr w:rsidR="00432362" w:rsidRPr="00432362" w14:paraId="0D04F8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C0088" w14:textId="77777777" w:rsidR="00432362" w:rsidRPr="00432362" w:rsidRDefault="00432362" w:rsidP="00432362">
            <w:r w:rsidRPr="00432362">
              <w:t>15-17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D2239" w14:textId="77777777" w:rsidR="00432362" w:rsidRPr="00432362" w:rsidRDefault="00432362" w:rsidP="00432362">
            <w:r w:rsidRPr="00432362">
              <w:t>Main Window &amp; Datenfluss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69CC2" w14:textId="77777777" w:rsidR="00432362" w:rsidRPr="00432362" w:rsidRDefault="00432362" w:rsidP="00432362">
            <w:r w:rsidRPr="00432362">
              <w:rPr>
                <w:rFonts w:ascii="Segoe UI Emoji" w:hAnsi="Segoe UI Emoji" w:cs="Segoe UI Emoji"/>
              </w:rPr>
              <w:t>✅</w:t>
            </w:r>
            <w:r w:rsidRPr="00432362">
              <w:t xml:space="preserve"> Bestanden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86CDB" w14:textId="77777777" w:rsidR="00432362" w:rsidRPr="00432362" w:rsidRDefault="00432362" w:rsidP="00432362">
            <w:r w:rsidRPr="00432362">
              <w:t>Automatisches Speichern beim Beenden OK.</w:t>
            </w:r>
          </w:p>
        </w:tc>
      </w:tr>
    </w:tbl>
    <w:p w14:paraId="12AF090A" w14:textId="77777777" w:rsidR="00432362" w:rsidRPr="00432362" w:rsidRDefault="00432362" w:rsidP="00432362">
      <w:pPr>
        <w:rPr>
          <w:b/>
          <w:bCs/>
        </w:rPr>
      </w:pPr>
      <w:r w:rsidRPr="00432362">
        <w:rPr>
          <w:b/>
          <w:bCs/>
        </w:rPr>
        <w:t>6.4 Testfazit &amp; Metriken</w:t>
      </w:r>
    </w:p>
    <w:p w14:paraId="5FFA8751" w14:textId="77777777" w:rsidR="00432362" w:rsidRPr="00432362" w:rsidRDefault="00432362" w:rsidP="00432362">
      <w:r w:rsidRPr="00432362">
        <w:t>Die Applikation erfüllt alle funktionalen Anforderungen. Die Geschäftslogik ist durch die hohe Testabdeckung sehr robust.</w:t>
      </w:r>
    </w:p>
    <w:p w14:paraId="29262198" w14:textId="77777777" w:rsidR="00432362" w:rsidRPr="00432362" w:rsidRDefault="00432362" w:rsidP="004102CF">
      <w:pPr>
        <w:numPr>
          <w:ilvl w:val="0"/>
          <w:numId w:val="17"/>
        </w:numPr>
      </w:pPr>
      <w:r w:rsidRPr="00432362">
        <w:rPr>
          <w:b/>
          <w:bCs/>
        </w:rPr>
        <w:t>Anzahl Tests gesamt:</w:t>
      </w:r>
      <w:r w:rsidRPr="00432362">
        <w:t xml:space="preserve"> 40 (23 Unit / 17 Manuell)</w:t>
      </w:r>
    </w:p>
    <w:p w14:paraId="36E37EAA" w14:textId="77777777" w:rsidR="00432362" w:rsidRPr="00432362" w:rsidRDefault="00432362" w:rsidP="004102CF">
      <w:pPr>
        <w:numPr>
          <w:ilvl w:val="0"/>
          <w:numId w:val="17"/>
        </w:numPr>
      </w:pPr>
      <w:r w:rsidRPr="00432362">
        <w:rPr>
          <w:b/>
          <w:bCs/>
        </w:rPr>
        <w:t>Erfolgsrate:</w:t>
      </w:r>
      <w:r w:rsidRPr="00432362">
        <w:t xml:space="preserve"> 100%</w:t>
      </w:r>
    </w:p>
    <w:p w14:paraId="352E6977" w14:textId="77777777" w:rsidR="00432362" w:rsidRPr="00432362" w:rsidRDefault="00432362" w:rsidP="004102CF">
      <w:pPr>
        <w:numPr>
          <w:ilvl w:val="0"/>
          <w:numId w:val="17"/>
        </w:numPr>
      </w:pPr>
      <w:r w:rsidRPr="00432362">
        <w:rPr>
          <w:b/>
          <w:bCs/>
        </w:rPr>
        <w:t>Festgestellte Probleme:</w:t>
      </w:r>
      <w:r w:rsidRPr="00432362">
        <w:t xml:space="preserve"> Keine kritischen Fehler. Optimierungspotenzial besteht in der expliziten Implementierung von Update-Methoden (aktuell über Referenzübergabe).</w:t>
      </w:r>
    </w:p>
    <w:p w14:paraId="54689CEC" w14:textId="77777777" w:rsidR="00432362" w:rsidRPr="00406B23" w:rsidRDefault="00432362" w:rsidP="00432362"/>
    <w:sectPr w:rsidR="00432362" w:rsidRPr="00406B23" w:rsidSect="00631056">
      <w:headerReference w:type="default" r:id="rId17"/>
      <w:footerReference w:type="default" r:id="rId18"/>
      <w:headerReference w:type="first" r:id="rId19"/>
      <w:footerReference w:type="first" r:id="rId20"/>
      <w:pgSz w:w="11906" w:h="16838" w:code="9"/>
      <w:pgMar w:top="2835" w:right="566" w:bottom="1219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823FD" w14:textId="77777777" w:rsidR="00DA5973" w:rsidRDefault="00DA5973" w:rsidP="00F950AA">
      <w:pPr>
        <w:spacing w:line="240" w:lineRule="auto"/>
      </w:pPr>
      <w:r>
        <w:separator/>
      </w:r>
    </w:p>
  </w:endnote>
  <w:endnote w:type="continuationSeparator" w:id="0">
    <w:p w14:paraId="7341F8D3" w14:textId="77777777" w:rsidR="00DA5973" w:rsidRDefault="00DA5973" w:rsidP="00F950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15BFA" w14:textId="7E49BE3F" w:rsidR="00E10E7D" w:rsidRDefault="00E10E7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1" layoutInCell="1" allowOverlap="1" wp14:anchorId="0EEED283" wp14:editId="7B0E9732">
              <wp:simplePos x="0" y="0"/>
              <wp:positionH relativeFrom="page">
                <wp:posOffset>6480810</wp:posOffset>
              </wp:positionH>
              <wp:positionV relativeFrom="page">
                <wp:posOffset>10153015</wp:posOffset>
              </wp:positionV>
              <wp:extent cx="756285" cy="360045"/>
              <wp:effectExtent l="3810" t="0" r="1905" b="2540"/>
              <wp:wrapNone/>
              <wp:docPr id="5" name="Text Box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756285" cy="360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52A627" w14:textId="193E65F1" w:rsidR="00E10E7D" w:rsidRDefault="00E10E7D" w:rsidP="009D31F8">
                          <w:pPr>
                            <w:jc w:val="right"/>
                          </w:pPr>
                          <w:r w:rsidRPr="008E2142">
                            <w:fldChar w:fldCharType="begin"/>
                          </w:r>
                          <w:r w:rsidRPr="008E2142">
                            <w:instrText xml:space="preserve"> IF </w:instrText>
                          </w:r>
                          <w:fldSimple w:instr=" NUMPAGES  \* Arabic ">
                            <w:r w:rsidR="004102CF">
                              <w:rPr>
                                <w:noProof/>
                              </w:rPr>
                              <w:instrText>11</w:instrText>
                            </w:r>
                          </w:fldSimple>
                          <w:r w:rsidRPr="008E2142">
                            <w:instrText xml:space="preserve"> &gt; 1  "</w:instrText>
                          </w:r>
                          <w:r>
                            <w:fldChar w:fldCharType="begin"/>
                          </w:r>
                          <w:r>
                            <w:instrText xml:space="preserve"> PAGE  \* Arabic \* MERGEFORMAT </w:instrText>
                          </w:r>
                          <w:r>
                            <w:fldChar w:fldCharType="separate"/>
                          </w:r>
                          <w:r w:rsidR="004102CF">
                            <w:rPr>
                              <w:noProof/>
                            </w:rPr>
                            <w:instrText>4</w:instrTex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 w:rsidRPr="008E2142">
                            <w:instrText>/</w:instrText>
                          </w:r>
                          <w:fldSimple w:instr=" NUMPAGES  \* Arabic \* MERGEFORMAT ">
                            <w:r w:rsidR="004102CF">
                              <w:rPr>
                                <w:noProof/>
                              </w:rPr>
                              <w:instrText>11</w:instrText>
                            </w:r>
                          </w:fldSimple>
                          <w:r w:rsidRPr="008E2142">
                            <w:instrText xml:space="preserve">" "" </w:instrText>
                          </w:r>
                          <w:r w:rsidRPr="008E2142">
                            <w:fldChar w:fldCharType="separate"/>
                          </w:r>
                          <w:r w:rsidR="004102CF">
                            <w:rPr>
                              <w:noProof/>
                            </w:rPr>
                            <w:t>4</w:t>
                          </w:r>
                          <w:r w:rsidR="004102CF" w:rsidRPr="008E2142">
                            <w:rPr>
                              <w:noProof/>
                            </w:rPr>
                            <w:t>/</w:t>
                          </w:r>
                          <w:r w:rsidR="004102CF">
                            <w:rPr>
                              <w:noProof/>
                            </w:rPr>
                            <w:t>11</w:t>
                          </w:r>
                          <w:r w:rsidRPr="008E2142">
                            <w:fldChar w:fldCharType="end"/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EED28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margin-left:510.3pt;margin-top:799.45pt;width:59.55pt;height:28.35pt;z-index:251658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" filled="f" stroked="f">
              <o:lock v:ext="edit" aspectratio="t"/>
              <v:textbox inset="1mm,1mm,1mm,1mm">
                <w:txbxContent>
                  <w:p w14:paraId="3C52A627" w14:textId="193E65F1" w:rsidR="00E10E7D" w:rsidRDefault="00E10E7D" w:rsidP="009D31F8">
                    <w:pPr>
                      <w:jc w:val="right"/>
                    </w:pPr>
                    <w:r w:rsidRPr="008E2142">
                      <w:fldChar w:fldCharType="begin"/>
                    </w:r>
                    <w:r w:rsidRPr="008E2142">
                      <w:instrText xml:space="preserve"> IF </w:instrText>
                    </w:r>
                    <w:fldSimple w:instr=" NUMPAGES  \* Arabic ">
                      <w:r w:rsidR="004102CF">
                        <w:rPr>
                          <w:noProof/>
                        </w:rPr>
                        <w:instrText>11</w:instrText>
                      </w:r>
                    </w:fldSimple>
                    <w:r w:rsidRPr="008E2142">
                      <w:instrText xml:space="preserve"> &gt; 1  "</w:instrText>
                    </w:r>
                    <w:r>
                      <w:fldChar w:fldCharType="begin"/>
                    </w:r>
                    <w:r>
                      <w:instrText xml:space="preserve"> PAGE  \* Arabic \* MERGEFORMAT </w:instrText>
                    </w:r>
                    <w:r>
                      <w:fldChar w:fldCharType="separate"/>
                    </w:r>
                    <w:r w:rsidR="004102CF">
                      <w:rPr>
                        <w:noProof/>
                      </w:rPr>
                      <w:instrText>4</w:instrText>
                    </w:r>
                    <w:r>
                      <w:rPr>
                        <w:noProof/>
                      </w:rPr>
                      <w:fldChar w:fldCharType="end"/>
                    </w:r>
                    <w:r w:rsidRPr="008E2142">
                      <w:instrText>/</w:instrText>
                    </w:r>
                    <w:fldSimple w:instr=" NUMPAGES  \* Arabic \* MERGEFORMAT ">
                      <w:r w:rsidR="004102CF">
                        <w:rPr>
                          <w:noProof/>
                        </w:rPr>
                        <w:instrText>11</w:instrText>
                      </w:r>
                    </w:fldSimple>
                    <w:r w:rsidRPr="008E2142">
                      <w:instrText xml:space="preserve">" "" </w:instrText>
                    </w:r>
                    <w:r w:rsidRPr="008E2142">
                      <w:fldChar w:fldCharType="separate"/>
                    </w:r>
                    <w:r w:rsidR="004102CF">
                      <w:rPr>
                        <w:noProof/>
                      </w:rPr>
                      <w:t>4</w:t>
                    </w:r>
                    <w:r w:rsidR="004102CF" w:rsidRPr="008E2142">
                      <w:rPr>
                        <w:noProof/>
                      </w:rPr>
                      <w:t>/</w:t>
                    </w:r>
                    <w:r w:rsidR="004102CF">
                      <w:rPr>
                        <w:noProof/>
                      </w:rPr>
                      <w:t>11</w:t>
                    </w:r>
                    <w:r w:rsidRPr="008E2142">
                      <w:fldChar w:fldCharType="end"/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 w:rsidR="00290860">
      <w:t>Projektdokumentation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1A8B" w14:textId="2A985843" w:rsidR="00E10E7D" w:rsidRPr="00A3312C" w:rsidRDefault="00517D22">
    <w:pPr>
      <w:pStyle w:val="Footer"/>
      <w:rPr>
        <w:sz w:val="12"/>
        <w:szCs w:val="12"/>
      </w:rPr>
    </w:pPr>
    <w:r w:rsidRPr="00A3312C">
      <w:rPr>
        <w:sz w:val="12"/>
        <w:szCs w:val="12"/>
      </w:rPr>
      <w:fldChar w:fldCharType="begin"/>
    </w:r>
    <w:r w:rsidRPr="00A3312C">
      <w:rPr>
        <w:sz w:val="12"/>
        <w:szCs w:val="12"/>
      </w:rPr>
      <w:instrText xml:space="preserve"> FILENAME \* MERGEFORMAT </w:instrText>
    </w:r>
    <w:r w:rsidRPr="00A3312C">
      <w:rPr>
        <w:sz w:val="12"/>
        <w:szCs w:val="12"/>
      </w:rPr>
      <w:fldChar w:fldCharType="separate"/>
    </w:r>
    <w:r w:rsidR="00C7333E">
      <w:rPr>
        <w:noProof/>
        <w:sz w:val="12"/>
        <w:szCs w:val="12"/>
      </w:rPr>
      <w:t>Projektdokumentation.docx</w:t>
    </w:r>
    <w:r w:rsidRPr="00A3312C">
      <w:rPr>
        <w:noProof/>
        <w:sz w:val="12"/>
        <w:szCs w:val="12"/>
      </w:rPr>
      <w:fldChar w:fldCharType="end"/>
    </w:r>
    <w:r w:rsidR="00E10E7D" w:rsidRPr="00A3312C">
      <w:rPr>
        <w:noProof/>
        <w:sz w:val="12"/>
        <w:szCs w:val="12"/>
      </w:rPr>
      <mc:AlternateContent>
        <mc:Choice Requires="wps">
          <w:drawing>
            <wp:anchor distT="0" distB="0" distL="114300" distR="114300" simplePos="0" relativeHeight="251658241" behindDoc="0" locked="1" layoutInCell="1" allowOverlap="1" wp14:anchorId="36749997" wp14:editId="3234F698">
              <wp:simplePos x="0" y="0"/>
              <wp:positionH relativeFrom="page">
                <wp:posOffset>6480810</wp:posOffset>
              </wp:positionH>
              <wp:positionV relativeFrom="page">
                <wp:posOffset>10153015</wp:posOffset>
              </wp:positionV>
              <wp:extent cx="756285" cy="360045"/>
              <wp:effectExtent l="3810" t="0" r="1905" b="2540"/>
              <wp:wrapNone/>
              <wp:docPr id="1" name="Text Box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756285" cy="360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9F1BEA" w14:textId="21D4792F" w:rsidR="00E10E7D" w:rsidRDefault="00E10E7D" w:rsidP="009D31F8">
                          <w:pPr>
                            <w:jc w:val="right"/>
                          </w:pPr>
                          <w:r w:rsidRPr="008E2142">
                            <w:fldChar w:fldCharType="begin"/>
                          </w:r>
                          <w:r w:rsidRPr="008E2142">
                            <w:instrText xml:space="preserve"> IF </w:instrText>
                          </w:r>
                          <w:fldSimple w:instr=" NUMPAGES  \* Arabic ">
                            <w:r w:rsidR="001E4459">
                              <w:rPr>
                                <w:noProof/>
                              </w:rPr>
                              <w:instrText>11</w:instrText>
                            </w:r>
                          </w:fldSimple>
                          <w:r w:rsidRPr="008E2142">
                            <w:instrText xml:space="preserve"> &gt; 1  "</w:instrText>
                          </w:r>
                          <w:r>
                            <w:fldChar w:fldCharType="begin"/>
                          </w:r>
                          <w:r>
                            <w:instrText xml:space="preserve"> PAGE  \* Arabic \* MERGEFORMAT </w:instrText>
                          </w:r>
                          <w:r>
                            <w:fldChar w:fldCharType="separate"/>
                          </w:r>
                          <w:r w:rsidR="001E4459">
                            <w:rPr>
                              <w:noProof/>
                            </w:rPr>
                            <w:instrText>1</w:instrTex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 w:rsidRPr="008E2142">
                            <w:instrText>/</w:instrText>
                          </w:r>
                          <w:fldSimple w:instr=" NUMPAGES  \* Arabic \* MERGEFORMAT ">
                            <w:r w:rsidR="001E4459">
                              <w:rPr>
                                <w:noProof/>
                              </w:rPr>
                              <w:instrText>11</w:instrText>
                            </w:r>
                          </w:fldSimple>
                          <w:r w:rsidRPr="008E2142">
                            <w:instrText xml:space="preserve">" "" </w:instrText>
                          </w:r>
                          <w:r w:rsidRPr="008E2142">
                            <w:fldChar w:fldCharType="separate"/>
                          </w:r>
                          <w:r w:rsidR="001E4459">
                            <w:rPr>
                              <w:noProof/>
                            </w:rPr>
                            <w:t>1</w:t>
                          </w:r>
                          <w:r w:rsidR="001E4459" w:rsidRPr="008E2142">
                            <w:rPr>
                              <w:noProof/>
                            </w:rPr>
                            <w:t>/</w:t>
                          </w:r>
                          <w:r w:rsidR="001E4459">
                            <w:rPr>
                              <w:noProof/>
                            </w:rPr>
                            <w:t>11</w:t>
                          </w:r>
                          <w:r w:rsidRPr="008E2142">
                            <w:fldChar w:fldCharType="end"/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74999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style="position:absolute;margin-left:510.3pt;margin-top:799.45pt;width:59.55pt;height:28.35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" filled="f" stroked="f">
              <o:lock v:ext="edit" aspectratio="t"/>
              <v:textbox inset="1mm,1mm,1mm,1mm">
                <w:txbxContent>
                  <w:p w14:paraId="799F1BEA" w14:textId="21D4792F" w:rsidR="00E10E7D" w:rsidRDefault="00E10E7D" w:rsidP="009D31F8">
                    <w:pPr>
                      <w:jc w:val="right"/>
                    </w:pPr>
                    <w:r w:rsidRPr="008E2142">
                      <w:fldChar w:fldCharType="begin"/>
                    </w:r>
                    <w:r w:rsidRPr="008E2142">
                      <w:instrText xml:space="preserve"> IF </w:instrText>
                    </w:r>
                    <w:fldSimple w:instr=" NUMPAGES  \* Arabic ">
                      <w:r w:rsidR="001E4459">
                        <w:rPr>
                          <w:noProof/>
                        </w:rPr>
                        <w:instrText>11</w:instrText>
                      </w:r>
                    </w:fldSimple>
                    <w:r w:rsidRPr="008E2142">
                      <w:instrText xml:space="preserve"> &gt; 1  "</w:instrText>
                    </w:r>
                    <w:r>
                      <w:fldChar w:fldCharType="begin"/>
                    </w:r>
                    <w:r>
                      <w:instrText xml:space="preserve"> PAGE  \* Arabic \* MERGEFORMAT </w:instrText>
                    </w:r>
                    <w:r>
                      <w:fldChar w:fldCharType="separate"/>
                    </w:r>
                    <w:r w:rsidR="001E4459">
                      <w:rPr>
                        <w:noProof/>
                      </w:rPr>
                      <w:instrText>1</w:instrText>
                    </w:r>
                    <w:r>
                      <w:rPr>
                        <w:noProof/>
                      </w:rPr>
                      <w:fldChar w:fldCharType="end"/>
                    </w:r>
                    <w:r w:rsidRPr="008E2142">
                      <w:instrText>/</w:instrText>
                    </w:r>
                    <w:fldSimple w:instr=" NUMPAGES  \* Arabic \* MERGEFORMAT ">
                      <w:r w:rsidR="001E4459">
                        <w:rPr>
                          <w:noProof/>
                        </w:rPr>
                        <w:instrText>11</w:instrText>
                      </w:r>
                    </w:fldSimple>
                    <w:r w:rsidRPr="008E2142">
                      <w:instrText xml:space="preserve">" "" </w:instrText>
                    </w:r>
                    <w:r w:rsidRPr="008E2142">
                      <w:fldChar w:fldCharType="separate"/>
                    </w:r>
                    <w:r w:rsidR="001E4459">
                      <w:rPr>
                        <w:noProof/>
                      </w:rPr>
                      <w:t>1</w:t>
                    </w:r>
                    <w:r w:rsidR="001E4459" w:rsidRPr="008E2142">
                      <w:rPr>
                        <w:noProof/>
                      </w:rPr>
                      <w:t>/</w:t>
                    </w:r>
                    <w:r w:rsidR="001E4459">
                      <w:rPr>
                        <w:noProof/>
                      </w:rPr>
                      <w:t>11</w:t>
                    </w:r>
                    <w:r w:rsidRPr="008E2142">
                      <w:fldChar w:fldCharType="end"/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 w:rsidR="00371358" w:rsidRPr="00A3312C">
      <w:rPr>
        <w:sz w:val="12"/>
        <w:szCs w:val="12"/>
      </w:rPr>
      <w:t xml:space="preserve"> – </w:t>
    </w:r>
    <w:r w:rsidR="00E9128D" w:rsidRPr="00A3312C">
      <w:rPr>
        <w:sz w:val="12"/>
        <w:szCs w:val="12"/>
      </w:rPr>
      <w:t>Version 1.</w:t>
    </w:r>
    <w:r w:rsidR="00290860">
      <w:rPr>
        <w:sz w:val="12"/>
        <w:szCs w:val="12"/>
      </w:rPr>
      <w:t>0</w:t>
    </w:r>
    <w:r w:rsidR="00E9128D" w:rsidRPr="00A3312C">
      <w:rPr>
        <w:sz w:val="12"/>
        <w:szCs w:val="12"/>
      </w:rPr>
      <w:t xml:space="preserve">, </w:t>
    </w:r>
    <w:r w:rsidR="00290860">
      <w:rPr>
        <w:sz w:val="12"/>
        <w:szCs w:val="12"/>
      </w:rPr>
      <w:t>1</w:t>
    </w:r>
    <w:r w:rsidR="00C45593">
      <w:rPr>
        <w:sz w:val="12"/>
        <w:szCs w:val="12"/>
      </w:rPr>
      <w:t>9</w:t>
    </w:r>
    <w:r w:rsidR="00290860">
      <w:rPr>
        <w:sz w:val="12"/>
        <w:szCs w:val="12"/>
      </w:rPr>
      <w:t>.12.2025</w:t>
    </w:r>
    <w:r w:rsidR="00371358" w:rsidRPr="00A3312C">
      <w:rPr>
        <w:sz w:val="12"/>
        <w:szCs w:val="12"/>
      </w:rPr>
      <w:t xml:space="preserve"> </w:t>
    </w:r>
    <w:r w:rsidR="00290860">
      <w:rPr>
        <w:sz w:val="12"/>
        <w:szCs w:val="12"/>
      </w:rPr>
      <w:t>–</w:t>
    </w:r>
    <w:r w:rsidR="00371358" w:rsidRPr="00A3312C">
      <w:rPr>
        <w:sz w:val="12"/>
        <w:szCs w:val="12"/>
      </w:rPr>
      <w:t xml:space="preserve"> </w:t>
    </w:r>
    <w:r w:rsidR="00290860">
      <w:rPr>
        <w:sz w:val="12"/>
        <w:szCs w:val="12"/>
      </w:rPr>
      <w:t>Noel Oberlin</w:t>
    </w:r>
    <w:r w:rsidR="003D7E39" w:rsidRPr="00A3312C">
      <w:rPr>
        <w:sz w:val="12"/>
        <w:szCs w:val="1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CF5A2" w14:textId="77777777" w:rsidR="00DA5973" w:rsidRDefault="00DA5973" w:rsidP="00F950AA">
      <w:pPr>
        <w:spacing w:line="240" w:lineRule="auto"/>
      </w:pPr>
      <w:r>
        <w:separator/>
      </w:r>
    </w:p>
  </w:footnote>
  <w:footnote w:type="continuationSeparator" w:id="0">
    <w:p w14:paraId="3C8485B6" w14:textId="77777777" w:rsidR="00DA5973" w:rsidRDefault="00DA5973" w:rsidP="00F950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AFF68" w14:textId="2587F025" w:rsidR="00E10E7D" w:rsidRDefault="00E10E7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7981E2A9" wp14:editId="06E15E64">
              <wp:simplePos x="0" y="0"/>
              <wp:positionH relativeFrom="page">
                <wp:posOffset>6588760</wp:posOffset>
              </wp:positionH>
              <wp:positionV relativeFrom="page">
                <wp:posOffset>323850</wp:posOffset>
              </wp:positionV>
              <wp:extent cx="647700" cy="791845"/>
              <wp:effectExtent l="0" t="0" r="2540" b="0"/>
              <wp:wrapNone/>
              <wp:docPr id="6" name="Text Box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6477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E4FCA9" w14:textId="77777777" w:rsidR="00E10E7D" w:rsidRDefault="00E10E7D" w:rsidP="005736FE">
                          <w:pPr>
                            <w:jc w:val="righ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C6997F0" wp14:editId="27835F13">
                                <wp:extent cx="467869" cy="589789"/>
                                <wp:effectExtent l="19050" t="0" r="8381" b="0"/>
                                <wp:docPr id="1384177567" name="Grafik 2" descr="sg_wappen_1c_13mm(600dpi)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sg_wappen_1c_13mm(600dpi).png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467869" cy="58978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81E2A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18.8pt;margin-top:25.5pt;width:51pt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" filled="f" stroked="f">
              <o:lock v:ext="edit" aspectratio="t"/>
              <v:textbox inset="1mm,1mm,1mm,1mm">
                <w:txbxContent>
                  <w:p w14:paraId="34E4FCA9" w14:textId="77777777" w:rsidR="00E10E7D" w:rsidRDefault="00E10E7D" w:rsidP="005736FE">
                    <w:pPr>
                      <w:jc w:val="right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1C6997F0" wp14:editId="27835F13">
                          <wp:extent cx="467869" cy="589789"/>
                          <wp:effectExtent l="19050" t="0" r="8381" b="0"/>
                          <wp:docPr id="1384177567" name="Grafik 2" descr="sg_wappen_1c_13mm(600dpi)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sg_wappen_1c_13mm(600dpi).png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67869" cy="58978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 w:rsidR="009B025F">
      <w:t>Projekt Fahrzeugverwaltung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84CE8" w14:textId="52C37F85" w:rsidR="009177D9" w:rsidRPr="004879A8" w:rsidRDefault="009177D9" w:rsidP="009177D9">
    <w:pPr>
      <w:pStyle w:val="Header"/>
      <w:rPr>
        <w:b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1" layoutInCell="1" allowOverlap="1" wp14:anchorId="79CB4E6C" wp14:editId="078C8FC8">
              <wp:simplePos x="0" y="0"/>
              <wp:positionH relativeFrom="page">
                <wp:posOffset>6588760</wp:posOffset>
              </wp:positionH>
              <wp:positionV relativeFrom="page">
                <wp:posOffset>323850</wp:posOffset>
              </wp:positionV>
              <wp:extent cx="647700" cy="791845"/>
              <wp:effectExtent l="0" t="0" r="2540" b="0"/>
              <wp:wrapNone/>
              <wp:docPr id="4" name="Text Box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6477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2CA722" w14:textId="77777777" w:rsidR="009177D9" w:rsidRDefault="009177D9" w:rsidP="009177D9">
                          <w:pPr>
                            <w:jc w:val="righ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1B1D996" wp14:editId="3EF51AF2">
                                <wp:extent cx="467869" cy="589789"/>
                                <wp:effectExtent l="19050" t="0" r="8381" b="0"/>
                                <wp:docPr id="509001308" name="Grafik 1" descr="sg_wappen_1c_13mm(600dpi)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sg_wappen_1c_13mm(600dpi).png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467869" cy="58978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CB4E6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518.8pt;margin-top:25.5pt;width:51pt;height:62.3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" filled="f" stroked="f">
              <o:lock v:ext="edit" aspectratio="t"/>
              <v:textbox inset="1mm,1mm,1mm,1mm">
                <w:txbxContent>
                  <w:p w14:paraId="6F2CA722" w14:textId="77777777" w:rsidR="009177D9" w:rsidRDefault="009177D9" w:rsidP="009177D9">
                    <w:pPr>
                      <w:jc w:val="right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21B1D996" wp14:editId="3EF51AF2">
                          <wp:extent cx="467869" cy="589789"/>
                          <wp:effectExtent l="19050" t="0" r="8381" b="0"/>
                          <wp:docPr id="509001308" name="Grafik 1" descr="sg_wappen_1c_13mm(600dpi)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sg_wappen_1c_13mm(600dpi).png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67869" cy="58978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t>Kanton St.Gallen</w:t>
    </w:r>
    <w:r w:rsidR="004879A8">
      <w:tab/>
    </w:r>
    <w:r w:rsidR="004879A8">
      <w:tab/>
    </w:r>
    <w:r w:rsidR="004879A8">
      <w:tab/>
    </w:r>
    <w:r w:rsidR="004879A8" w:rsidRPr="004879A8">
      <w:rPr>
        <w:bCs/>
      </w:rPr>
      <w:t>Berufs- und Weiterbildungszentrum</w:t>
    </w:r>
  </w:p>
  <w:p w14:paraId="1DC0F853" w14:textId="77777777" w:rsidR="004879A8" w:rsidRPr="004879A8" w:rsidRDefault="009177D9" w:rsidP="004879A8">
    <w:pPr>
      <w:pStyle w:val="Header"/>
      <w:rPr>
        <w:bCs/>
      </w:rPr>
    </w:pPr>
    <w:r>
      <w:t>Bildungsdepartement</w:t>
    </w:r>
    <w:r w:rsidR="004879A8">
      <w:tab/>
    </w:r>
    <w:r w:rsidR="004879A8">
      <w:tab/>
    </w:r>
    <w:r w:rsidR="004879A8">
      <w:tab/>
    </w:r>
    <w:r w:rsidR="004879A8" w:rsidRPr="004879A8">
      <w:rPr>
        <w:bCs/>
      </w:rPr>
      <w:t>Rapperswil-Jona</w:t>
    </w:r>
  </w:p>
  <w:p w14:paraId="31D97104" w14:textId="0F035CE6" w:rsidR="00E10E7D" w:rsidRDefault="00E10E7D" w:rsidP="004879A8">
    <w:pPr>
      <w:pStyle w:val="Header"/>
    </w:pPr>
  </w:p>
  <w:p w14:paraId="3B58342D" w14:textId="77777777" w:rsidR="004879A8" w:rsidRPr="004879A8" w:rsidRDefault="004879A8" w:rsidP="004879A8">
    <w:pPr>
      <w:pStyle w:val="Header"/>
      <w:pBdr>
        <w:top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B8E8F5C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64CDAF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55CDDE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CB46A6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79ABD16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A8E041C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CF4FB80"/>
    <w:lvl w:ilvl="0">
      <w:start w:val="1"/>
      <w:numFmt w:val="bullet"/>
      <w:pStyle w:val="ListBullet3"/>
      <w:lvlText w:val="–"/>
      <w:lvlJc w:val="left"/>
      <w:pPr>
        <w:ind w:left="926" w:hanging="360"/>
      </w:pPr>
      <w:rPr>
        <w:rFonts w:ascii="Arial" w:hAnsi="Arial" w:hint="default"/>
      </w:rPr>
    </w:lvl>
  </w:abstractNum>
  <w:abstractNum w:abstractNumId="7" w15:restartNumberingAfterBreak="0">
    <w:nsid w:val="FFFFFF88"/>
    <w:multiLevelType w:val="singleLevel"/>
    <w:tmpl w:val="E0F6BAE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C803088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684CCB"/>
    <w:multiLevelType w:val="multilevel"/>
    <w:tmpl w:val="8B0C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E83442"/>
    <w:multiLevelType w:val="multilevel"/>
    <w:tmpl w:val="523E8850"/>
    <w:lvl w:ilvl="0">
      <w:start w:val="1"/>
      <w:numFmt w:val="decimal"/>
      <w:pStyle w:val="Heading1"/>
      <w:lvlText w:val="%1"/>
      <w:lvlJc w:val="left"/>
      <w:pPr>
        <w:tabs>
          <w:tab w:val="num" w:pos="34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10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680"/>
        </w:tabs>
        <w:ind w:left="0" w:firstLine="0"/>
      </w:pPr>
      <w:rPr>
        <w:rFonts w:hint="default"/>
      </w:rPr>
    </w:lvl>
    <w:lvl w:ilvl="3">
      <w:start w:val="1"/>
      <w:numFmt w:val="lowerLetter"/>
      <w:pStyle w:val="Heading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17142074"/>
    <w:multiLevelType w:val="hybridMultilevel"/>
    <w:tmpl w:val="0AE423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576B64"/>
    <w:multiLevelType w:val="multilevel"/>
    <w:tmpl w:val="5526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C77C45"/>
    <w:multiLevelType w:val="hybridMultilevel"/>
    <w:tmpl w:val="0AE423F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044BD7"/>
    <w:multiLevelType w:val="multilevel"/>
    <w:tmpl w:val="BF9670BA"/>
    <w:lvl w:ilvl="0">
      <w:start w:val="1"/>
      <w:numFmt w:val="bullet"/>
      <w:pStyle w:val="Aufzhlung1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>
      <w:start w:val="1"/>
      <w:numFmt w:val="bullet"/>
      <w:pStyle w:val="Aufzhlung2"/>
      <w:lvlText w:val="–"/>
      <w:lvlJc w:val="left"/>
      <w:pPr>
        <w:tabs>
          <w:tab w:val="num" w:pos="454"/>
        </w:tabs>
        <w:ind w:left="454" w:hanging="227"/>
      </w:pPr>
      <w:rPr>
        <w:rFonts w:ascii="Arial" w:hAnsi="Arial" w:hint="default"/>
      </w:rPr>
    </w:lvl>
    <w:lvl w:ilvl="2">
      <w:start w:val="1"/>
      <w:numFmt w:val="bullet"/>
      <w:pStyle w:val="Aufzhlung3"/>
      <w:lvlText w:val="–"/>
      <w:lvlJc w:val="left"/>
      <w:pPr>
        <w:tabs>
          <w:tab w:val="num" w:pos="681"/>
        </w:tabs>
        <w:ind w:left="681" w:hanging="227"/>
      </w:pPr>
      <w:rPr>
        <w:rFonts w:ascii="Arial" w:hAnsi="Arial" w:hint="default"/>
      </w:rPr>
    </w:lvl>
    <w:lvl w:ilvl="3">
      <w:start w:val="1"/>
      <w:numFmt w:val="bullet"/>
      <w:lvlText w:val="–"/>
      <w:lvlJc w:val="left"/>
      <w:pPr>
        <w:tabs>
          <w:tab w:val="num" w:pos="908"/>
        </w:tabs>
        <w:ind w:left="908" w:hanging="227"/>
      </w:pPr>
      <w:rPr>
        <w:rFonts w:ascii="Arial" w:hAnsi="Arial" w:hint="default"/>
      </w:rPr>
    </w:lvl>
    <w:lvl w:ilvl="4">
      <w:start w:val="1"/>
      <w:numFmt w:val="bullet"/>
      <w:lvlText w:val="–"/>
      <w:lvlJc w:val="left"/>
      <w:pPr>
        <w:tabs>
          <w:tab w:val="num" w:pos="1135"/>
        </w:tabs>
        <w:ind w:left="1135" w:hanging="227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tabs>
          <w:tab w:val="num" w:pos="1362"/>
        </w:tabs>
        <w:ind w:left="1362" w:hanging="227"/>
      </w:pPr>
      <w:rPr>
        <w:rFonts w:ascii="Arial" w:hAnsi="Arial" w:hint="default"/>
      </w:rPr>
    </w:lvl>
    <w:lvl w:ilvl="6">
      <w:start w:val="1"/>
      <w:numFmt w:val="bullet"/>
      <w:lvlText w:val="–"/>
      <w:lvlJc w:val="left"/>
      <w:pPr>
        <w:tabs>
          <w:tab w:val="num" w:pos="1589"/>
        </w:tabs>
        <w:ind w:left="1589" w:hanging="227"/>
      </w:pPr>
      <w:rPr>
        <w:rFonts w:ascii="Arial" w:hAnsi="Arial" w:hint="default"/>
      </w:rPr>
    </w:lvl>
    <w:lvl w:ilvl="7">
      <w:start w:val="1"/>
      <w:numFmt w:val="bullet"/>
      <w:lvlText w:val="–"/>
      <w:lvlJc w:val="left"/>
      <w:pPr>
        <w:tabs>
          <w:tab w:val="num" w:pos="1816"/>
        </w:tabs>
        <w:ind w:left="1816" w:hanging="227"/>
      </w:pPr>
      <w:rPr>
        <w:rFonts w:ascii="Arial" w:hAnsi="Arial" w:hint="default"/>
      </w:rPr>
    </w:lvl>
    <w:lvl w:ilvl="8">
      <w:start w:val="1"/>
      <w:numFmt w:val="bullet"/>
      <w:lvlText w:val="–"/>
      <w:lvlJc w:val="left"/>
      <w:pPr>
        <w:tabs>
          <w:tab w:val="num" w:pos="2043"/>
        </w:tabs>
        <w:ind w:left="2043" w:hanging="227"/>
      </w:pPr>
      <w:rPr>
        <w:rFonts w:ascii="Arial" w:hAnsi="Arial" w:hint="default"/>
      </w:rPr>
    </w:lvl>
  </w:abstractNum>
  <w:abstractNum w:abstractNumId="15" w15:restartNumberingAfterBreak="0">
    <w:nsid w:val="6E9D5EFF"/>
    <w:multiLevelType w:val="hybridMultilevel"/>
    <w:tmpl w:val="8DFC911A"/>
    <w:lvl w:ilvl="0" w:tplc="C2D2631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5631C6"/>
    <w:multiLevelType w:val="multilevel"/>
    <w:tmpl w:val="5E08EF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264461778">
    <w:abstractNumId w:val="8"/>
  </w:num>
  <w:num w:numId="2" w16cid:durableId="1578978276">
    <w:abstractNumId w:val="6"/>
  </w:num>
  <w:num w:numId="3" w16cid:durableId="716247336">
    <w:abstractNumId w:val="5"/>
  </w:num>
  <w:num w:numId="4" w16cid:durableId="241569277">
    <w:abstractNumId w:val="4"/>
  </w:num>
  <w:num w:numId="5" w16cid:durableId="1939629495">
    <w:abstractNumId w:val="7"/>
  </w:num>
  <w:num w:numId="6" w16cid:durableId="786437807">
    <w:abstractNumId w:val="3"/>
  </w:num>
  <w:num w:numId="7" w16cid:durableId="1241864944">
    <w:abstractNumId w:val="2"/>
  </w:num>
  <w:num w:numId="8" w16cid:durableId="579146503">
    <w:abstractNumId w:val="1"/>
  </w:num>
  <w:num w:numId="9" w16cid:durableId="1160077331">
    <w:abstractNumId w:val="0"/>
  </w:num>
  <w:num w:numId="10" w16cid:durableId="527720111">
    <w:abstractNumId w:val="10"/>
  </w:num>
  <w:num w:numId="11" w16cid:durableId="1445035136">
    <w:abstractNumId w:val="14"/>
  </w:num>
  <w:num w:numId="12" w16cid:durableId="1708796127">
    <w:abstractNumId w:val="13"/>
  </w:num>
  <w:num w:numId="13" w16cid:durableId="839927787">
    <w:abstractNumId w:val="11"/>
  </w:num>
  <w:num w:numId="14" w16cid:durableId="748355762">
    <w:abstractNumId w:val="16"/>
  </w:num>
  <w:num w:numId="15" w16cid:durableId="1288469794">
    <w:abstractNumId w:val="15"/>
  </w:num>
  <w:num w:numId="16" w16cid:durableId="660963108">
    <w:abstractNumId w:val="12"/>
  </w:num>
  <w:num w:numId="17" w16cid:durableId="1407608443">
    <w:abstractNumId w:val="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attachedTemplate r:id="rId1"/>
  <w:defaultTabStop w:val="68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803"/>
    <w:rsid w:val="00002231"/>
    <w:rsid w:val="00002586"/>
    <w:rsid w:val="00005D10"/>
    <w:rsid w:val="000061D6"/>
    <w:rsid w:val="000107FC"/>
    <w:rsid w:val="00014342"/>
    <w:rsid w:val="00020F17"/>
    <w:rsid w:val="00037640"/>
    <w:rsid w:val="0004281D"/>
    <w:rsid w:val="00043B4C"/>
    <w:rsid w:val="00076175"/>
    <w:rsid w:val="00080AC1"/>
    <w:rsid w:val="00094AB5"/>
    <w:rsid w:val="000D0484"/>
    <w:rsid w:val="000D7DF3"/>
    <w:rsid w:val="000E061D"/>
    <w:rsid w:val="000E0F92"/>
    <w:rsid w:val="000E7EAA"/>
    <w:rsid w:val="000F3735"/>
    <w:rsid w:val="001022B8"/>
    <w:rsid w:val="001153DF"/>
    <w:rsid w:val="001275FC"/>
    <w:rsid w:val="00132389"/>
    <w:rsid w:val="001369F1"/>
    <w:rsid w:val="00146E35"/>
    <w:rsid w:val="001474BC"/>
    <w:rsid w:val="00147B8D"/>
    <w:rsid w:val="00150E09"/>
    <w:rsid w:val="001577CA"/>
    <w:rsid w:val="00157F5A"/>
    <w:rsid w:val="00163CA6"/>
    <w:rsid w:val="00164B8F"/>
    <w:rsid w:val="00167994"/>
    <w:rsid w:val="001706DB"/>
    <w:rsid w:val="00170D01"/>
    <w:rsid w:val="00174803"/>
    <w:rsid w:val="001750EC"/>
    <w:rsid w:val="0017672C"/>
    <w:rsid w:val="00183966"/>
    <w:rsid w:val="00186230"/>
    <w:rsid w:val="00191B1E"/>
    <w:rsid w:val="00192507"/>
    <w:rsid w:val="00194C85"/>
    <w:rsid w:val="00195C2F"/>
    <w:rsid w:val="001A0E8E"/>
    <w:rsid w:val="001A5635"/>
    <w:rsid w:val="001A7A8B"/>
    <w:rsid w:val="001B5A9B"/>
    <w:rsid w:val="001C55D7"/>
    <w:rsid w:val="001D0464"/>
    <w:rsid w:val="001D224C"/>
    <w:rsid w:val="001E4459"/>
    <w:rsid w:val="001E73EB"/>
    <w:rsid w:val="001F27B1"/>
    <w:rsid w:val="001F29D8"/>
    <w:rsid w:val="001F5252"/>
    <w:rsid w:val="001F71B6"/>
    <w:rsid w:val="002071C6"/>
    <w:rsid w:val="0021171D"/>
    <w:rsid w:val="002119B6"/>
    <w:rsid w:val="00213C7B"/>
    <w:rsid w:val="002209E6"/>
    <w:rsid w:val="00224406"/>
    <w:rsid w:val="00224A9F"/>
    <w:rsid w:val="00225FA4"/>
    <w:rsid w:val="002327F4"/>
    <w:rsid w:val="00236BA5"/>
    <w:rsid w:val="00242095"/>
    <w:rsid w:val="00242FE1"/>
    <w:rsid w:val="002448E6"/>
    <w:rsid w:val="00260856"/>
    <w:rsid w:val="00264D4E"/>
    <w:rsid w:val="00266934"/>
    <w:rsid w:val="002725AA"/>
    <w:rsid w:val="00274442"/>
    <w:rsid w:val="00281B3C"/>
    <w:rsid w:val="00290860"/>
    <w:rsid w:val="00295539"/>
    <w:rsid w:val="002A57DB"/>
    <w:rsid w:val="002B0C42"/>
    <w:rsid w:val="002D4591"/>
    <w:rsid w:val="002D7AC5"/>
    <w:rsid w:val="002E1138"/>
    <w:rsid w:val="002E53DE"/>
    <w:rsid w:val="002F34B3"/>
    <w:rsid w:val="002F459E"/>
    <w:rsid w:val="002F4EA8"/>
    <w:rsid w:val="0030001D"/>
    <w:rsid w:val="00305245"/>
    <w:rsid w:val="00317ABC"/>
    <w:rsid w:val="00321917"/>
    <w:rsid w:val="00322543"/>
    <w:rsid w:val="00322611"/>
    <w:rsid w:val="0032625A"/>
    <w:rsid w:val="00335654"/>
    <w:rsid w:val="003361F9"/>
    <w:rsid w:val="00351F20"/>
    <w:rsid w:val="003547ED"/>
    <w:rsid w:val="0036136C"/>
    <w:rsid w:val="00371358"/>
    <w:rsid w:val="0038096B"/>
    <w:rsid w:val="0038106E"/>
    <w:rsid w:val="003813B6"/>
    <w:rsid w:val="00387F76"/>
    <w:rsid w:val="003A7A0D"/>
    <w:rsid w:val="003B3C9C"/>
    <w:rsid w:val="003D1CE9"/>
    <w:rsid w:val="003D25A1"/>
    <w:rsid w:val="003D2D6A"/>
    <w:rsid w:val="003D7E39"/>
    <w:rsid w:val="003E1EF1"/>
    <w:rsid w:val="003E39A9"/>
    <w:rsid w:val="003E78A4"/>
    <w:rsid w:val="00400242"/>
    <w:rsid w:val="00406B23"/>
    <w:rsid w:val="004102CF"/>
    <w:rsid w:val="00420909"/>
    <w:rsid w:val="00432362"/>
    <w:rsid w:val="00434C01"/>
    <w:rsid w:val="00436D91"/>
    <w:rsid w:val="0045415B"/>
    <w:rsid w:val="00457FFE"/>
    <w:rsid w:val="0046572C"/>
    <w:rsid w:val="00473144"/>
    <w:rsid w:val="00475B10"/>
    <w:rsid w:val="00480776"/>
    <w:rsid w:val="0048751B"/>
    <w:rsid w:val="004879A8"/>
    <w:rsid w:val="004911AC"/>
    <w:rsid w:val="004915FD"/>
    <w:rsid w:val="00494F3E"/>
    <w:rsid w:val="004B56C5"/>
    <w:rsid w:val="004C00D1"/>
    <w:rsid w:val="004C5E16"/>
    <w:rsid w:val="004D2B1E"/>
    <w:rsid w:val="004D3782"/>
    <w:rsid w:val="004E7403"/>
    <w:rsid w:val="004F2F32"/>
    <w:rsid w:val="004F5BF2"/>
    <w:rsid w:val="004F6743"/>
    <w:rsid w:val="005141C8"/>
    <w:rsid w:val="00517D22"/>
    <w:rsid w:val="00527AF4"/>
    <w:rsid w:val="00532147"/>
    <w:rsid w:val="00535D71"/>
    <w:rsid w:val="00541800"/>
    <w:rsid w:val="00543AF6"/>
    <w:rsid w:val="005645A5"/>
    <w:rsid w:val="00565270"/>
    <w:rsid w:val="00570D45"/>
    <w:rsid w:val="005736FE"/>
    <w:rsid w:val="00581F47"/>
    <w:rsid w:val="00584B69"/>
    <w:rsid w:val="005A157A"/>
    <w:rsid w:val="005A5476"/>
    <w:rsid w:val="005B4BFC"/>
    <w:rsid w:val="005D0669"/>
    <w:rsid w:val="005D15A7"/>
    <w:rsid w:val="005D7DC1"/>
    <w:rsid w:val="005E2C8B"/>
    <w:rsid w:val="005F5C85"/>
    <w:rsid w:val="006116B3"/>
    <w:rsid w:val="00612F10"/>
    <w:rsid w:val="006146CA"/>
    <w:rsid w:val="0062265E"/>
    <w:rsid w:val="0062691E"/>
    <w:rsid w:val="00631056"/>
    <w:rsid w:val="00645D4E"/>
    <w:rsid w:val="00652866"/>
    <w:rsid w:val="00657C1D"/>
    <w:rsid w:val="00661E00"/>
    <w:rsid w:val="00673E3A"/>
    <w:rsid w:val="006818BC"/>
    <w:rsid w:val="006822B3"/>
    <w:rsid w:val="00682BDF"/>
    <w:rsid w:val="006948AD"/>
    <w:rsid w:val="006B3AAA"/>
    <w:rsid w:val="006B438C"/>
    <w:rsid w:val="006B6E33"/>
    <w:rsid w:val="006C2519"/>
    <w:rsid w:val="006C6795"/>
    <w:rsid w:val="006D4E12"/>
    <w:rsid w:val="006E7AC6"/>
    <w:rsid w:val="006F0559"/>
    <w:rsid w:val="006F4CB0"/>
    <w:rsid w:val="006F5AD7"/>
    <w:rsid w:val="0070407C"/>
    <w:rsid w:val="007055B1"/>
    <w:rsid w:val="00716B9A"/>
    <w:rsid w:val="007221FF"/>
    <w:rsid w:val="00723576"/>
    <w:rsid w:val="0073263E"/>
    <w:rsid w:val="0077518C"/>
    <w:rsid w:val="00786FD9"/>
    <w:rsid w:val="007A45ED"/>
    <w:rsid w:val="007A502E"/>
    <w:rsid w:val="007B18BF"/>
    <w:rsid w:val="007B5413"/>
    <w:rsid w:val="007B74FC"/>
    <w:rsid w:val="007C4B76"/>
    <w:rsid w:val="007D13CF"/>
    <w:rsid w:val="007D26E2"/>
    <w:rsid w:val="007D7944"/>
    <w:rsid w:val="007E0AB6"/>
    <w:rsid w:val="007E73B2"/>
    <w:rsid w:val="007E7E1C"/>
    <w:rsid w:val="007F413D"/>
    <w:rsid w:val="007F4780"/>
    <w:rsid w:val="007F6A3F"/>
    <w:rsid w:val="008037BD"/>
    <w:rsid w:val="00804729"/>
    <w:rsid w:val="00815FF7"/>
    <w:rsid w:val="00817A3F"/>
    <w:rsid w:val="00831246"/>
    <w:rsid w:val="00831C97"/>
    <w:rsid w:val="008442D3"/>
    <w:rsid w:val="0086630E"/>
    <w:rsid w:val="00866F7E"/>
    <w:rsid w:val="008715DA"/>
    <w:rsid w:val="0089024B"/>
    <w:rsid w:val="00890854"/>
    <w:rsid w:val="00896FF1"/>
    <w:rsid w:val="00897215"/>
    <w:rsid w:val="008A26C4"/>
    <w:rsid w:val="008A6EF3"/>
    <w:rsid w:val="008B6F8A"/>
    <w:rsid w:val="008C0EC0"/>
    <w:rsid w:val="008C7650"/>
    <w:rsid w:val="008D0C91"/>
    <w:rsid w:val="008D12F9"/>
    <w:rsid w:val="008D1AAE"/>
    <w:rsid w:val="008E2142"/>
    <w:rsid w:val="008F236E"/>
    <w:rsid w:val="009035AC"/>
    <w:rsid w:val="00904247"/>
    <w:rsid w:val="00904B78"/>
    <w:rsid w:val="00916FEC"/>
    <w:rsid w:val="009177D9"/>
    <w:rsid w:val="00924799"/>
    <w:rsid w:val="00931641"/>
    <w:rsid w:val="0093453E"/>
    <w:rsid w:val="0094470A"/>
    <w:rsid w:val="00944747"/>
    <w:rsid w:val="009470A7"/>
    <w:rsid w:val="009538EA"/>
    <w:rsid w:val="009725F3"/>
    <w:rsid w:val="00974B0E"/>
    <w:rsid w:val="009760C3"/>
    <w:rsid w:val="00987DD6"/>
    <w:rsid w:val="00991A28"/>
    <w:rsid w:val="009A78DC"/>
    <w:rsid w:val="009B025F"/>
    <w:rsid w:val="009B2BB0"/>
    <w:rsid w:val="009D0BE3"/>
    <w:rsid w:val="009D31F8"/>
    <w:rsid w:val="009E44E7"/>
    <w:rsid w:val="009E557B"/>
    <w:rsid w:val="009F43A5"/>
    <w:rsid w:val="009F6714"/>
    <w:rsid w:val="009F721F"/>
    <w:rsid w:val="00A02147"/>
    <w:rsid w:val="00A02A20"/>
    <w:rsid w:val="00A04AC7"/>
    <w:rsid w:val="00A0554C"/>
    <w:rsid w:val="00A1071C"/>
    <w:rsid w:val="00A24AC0"/>
    <w:rsid w:val="00A3312C"/>
    <w:rsid w:val="00A3762E"/>
    <w:rsid w:val="00A449E3"/>
    <w:rsid w:val="00A501BC"/>
    <w:rsid w:val="00A506C7"/>
    <w:rsid w:val="00A561EE"/>
    <w:rsid w:val="00A62881"/>
    <w:rsid w:val="00A8449A"/>
    <w:rsid w:val="00A87D76"/>
    <w:rsid w:val="00AA32B5"/>
    <w:rsid w:val="00AB38D6"/>
    <w:rsid w:val="00AC6F07"/>
    <w:rsid w:val="00AD4320"/>
    <w:rsid w:val="00AE65C6"/>
    <w:rsid w:val="00B063AF"/>
    <w:rsid w:val="00B0693E"/>
    <w:rsid w:val="00B10764"/>
    <w:rsid w:val="00B1302B"/>
    <w:rsid w:val="00B16C74"/>
    <w:rsid w:val="00B2021E"/>
    <w:rsid w:val="00B2067D"/>
    <w:rsid w:val="00B31684"/>
    <w:rsid w:val="00B63DCE"/>
    <w:rsid w:val="00B665AC"/>
    <w:rsid w:val="00B720B6"/>
    <w:rsid w:val="00B72875"/>
    <w:rsid w:val="00BA401B"/>
    <w:rsid w:val="00BA5F2F"/>
    <w:rsid w:val="00BB3177"/>
    <w:rsid w:val="00BD045D"/>
    <w:rsid w:val="00BD1F5D"/>
    <w:rsid w:val="00BD6A49"/>
    <w:rsid w:val="00BE7264"/>
    <w:rsid w:val="00BF51AD"/>
    <w:rsid w:val="00C02A52"/>
    <w:rsid w:val="00C02F58"/>
    <w:rsid w:val="00C03F0F"/>
    <w:rsid w:val="00C20248"/>
    <w:rsid w:val="00C211FC"/>
    <w:rsid w:val="00C23FB5"/>
    <w:rsid w:val="00C2664D"/>
    <w:rsid w:val="00C45593"/>
    <w:rsid w:val="00C726C1"/>
    <w:rsid w:val="00C7333E"/>
    <w:rsid w:val="00C975F7"/>
    <w:rsid w:val="00CA3BCA"/>
    <w:rsid w:val="00CA6880"/>
    <w:rsid w:val="00CA7F1D"/>
    <w:rsid w:val="00CB0C11"/>
    <w:rsid w:val="00CB3ECE"/>
    <w:rsid w:val="00CB5E94"/>
    <w:rsid w:val="00CC3832"/>
    <w:rsid w:val="00CC62D9"/>
    <w:rsid w:val="00CD41EE"/>
    <w:rsid w:val="00CE30D4"/>
    <w:rsid w:val="00CF4D27"/>
    <w:rsid w:val="00CF779C"/>
    <w:rsid w:val="00D000C7"/>
    <w:rsid w:val="00D00A11"/>
    <w:rsid w:val="00D12F16"/>
    <w:rsid w:val="00D15A40"/>
    <w:rsid w:val="00D239C2"/>
    <w:rsid w:val="00D27645"/>
    <w:rsid w:val="00D30769"/>
    <w:rsid w:val="00D32EF4"/>
    <w:rsid w:val="00D468C3"/>
    <w:rsid w:val="00D46B67"/>
    <w:rsid w:val="00D542AE"/>
    <w:rsid w:val="00D81485"/>
    <w:rsid w:val="00D907EE"/>
    <w:rsid w:val="00D90D3A"/>
    <w:rsid w:val="00D93CDF"/>
    <w:rsid w:val="00D979EE"/>
    <w:rsid w:val="00DA1712"/>
    <w:rsid w:val="00DA2F63"/>
    <w:rsid w:val="00DA5973"/>
    <w:rsid w:val="00DA7205"/>
    <w:rsid w:val="00DB1DAE"/>
    <w:rsid w:val="00DB2092"/>
    <w:rsid w:val="00DB3232"/>
    <w:rsid w:val="00DB7792"/>
    <w:rsid w:val="00DC2141"/>
    <w:rsid w:val="00DC45B0"/>
    <w:rsid w:val="00DD57AB"/>
    <w:rsid w:val="00DE0988"/>
    <w:rsid w:val="00DE2ACC"/>
    <w:rsid w:val="00DF1894"/>
    <w:rsid w:val="00DF3879"/>
    <w:rsid w:val="00E03572"/>
    <w:rsid w:val="00E10E7D"/>
    <w:rsid w:val="00E13198"/>
    <w:rsid w:val="00E220EE"/>
    <w:rsid w:val="00E32EDF"/>
    <w:rsid w:val="00E33F1F"/>
    <w:rsid w:val="00E354F3"/>
    <w:rsid w:val="00E35D41"/>
    <w:rsid w:val="00E43BC4"/>
    <w:rsid w:val="00E576CF"/>
    <w:rsid w:val="00E72178"/>
    <w:rsid w:val="00E72A1B"/>
    <w:rsid w:val="00E745FB"/>
    <w:rsid w:val="00E829EA"/>
    <w:rsid w:val="00E9128D"/>
    <w:rsid w:val="00E91984"/>
    <w:rsid w:val="00E963F9"/>
    <w:rsid w:val="00EA7E90"/>
    <w:rsid w:val="00EB3B4D"/>
    <w:rsid w:val="00EB4763"/>
    <w:rsid w:val="00EC0758"/>
    <w:rsid w:val="00EC7B1E"/>
    <w:rsid w:val="00ED1080"/>
    <w:rsid w:val="00EE4021"/>
    <w:rsid w:val="00EF081F"/>
    <w:rsid w:val="00EF38AB"/>
    <w:rsid w:val="00EF52AF"/>
    <w:rsid w:val="00F0414F"/>
    <w:rsid w:val="00F11608"/>
    <w:rsid w:val="00F1467B"/>
    <w:rsid w:val="00F211D5"/>
    <w:rsid w:val="00F226F1"/>
    <w:rsid w:val="00F319C2"/>
    <w:rsid w:val="00F33D45"/>
    <w:rsid w:val="00F40525"/>
    <w:rsid w:val="00F60665"/>
    <w:rsid w:val="00F62A4A"/>
    <w:rsid w:val="00F66276"/>
    <w:rsid w:val="00F6781D"/>
    <w:rsid w:val="00F70FE3"/>
    <w:rsid w:val="00F80BA7"/>
    <w:rsid w:val="00F82BBB"/>
    <w:rsid w:val="00F8398B"/>
    <w:rsid w:val="00F950AA"/>
    <w:rsid w:val="00F96EE6"/>
    <w:rsid w:val="00FA1B76"/>
    <w:rsid w:val="00FA30C6"/>
    <w:rsid w:val="00FA3A9F"/>
    <w:rsid w:val="00FB1E9A"/>
    <w:rsid w:val="00FB3752"/>
    <w:rsid w:val="00FB3C71"/>
    <w:rsid w:val="00FB6B27"/>
    <w:rsid w:val="00FC460B"/>
    <w:rsid w:val="00FC68D9"/>
    <w:rsid w:val="00FD436A"/>
    <w:rsid w:val="00FD5EF0"/>
    <w:rsid w:val="00FE2BCD"/>
    <w:rsid w:val="00FE7C62"/>
    <w:rsid w:val="00FE7E02"/>
    <w:rsid w:val="00FF5EDB"/>
    <w:rsid w:val="00FF7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0E71569C"/>
  <w15:docId w15:val="{F1292CB6-9B4F-4C32-A0CD-58F844D71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theme="minorBidi"/>
        <w:sz w:val="21"/>
        <w:szCs w:val="21"/>
        <w:lang w:val="de-CH" w:eastAsia="de-CH" w:bidi="ar-SA"/>
      </w:rPr>
    </w:rPrDefault>
    <w:pPrDefault>
      <w:pPr>
        <w:spacing w:line="26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DAE"/>
  </w:style>
  <w:style w:type="paragraph" w:styleId="Heading1">
    <w:name w:val="heading 1"/>
    <w:basedOn w:val="Normal"/>
    <w:next w:val="Normal"/>
    <w:link w:val="Heading1Char"/>
    <w:uiPriority w:val="9"/>
    <w:qFormat/>
    <w:rsid w:val="00D27645"/>
    <w:pPr>
      <w:keepNext/>
      <w:keepLines/>
      <w:numPr>
        <w:numId w:val="10"/>
      </w:numPr>
      <w:tabs>
        <w:tab w:val="left" w:pos="510"/>
      </w:tabs>
      <w:spacing w:line="340" w:lineRule="exact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7645"/>
    <w:pPr>
      <w:keepNext/>
      <w:keepLines/>
      <w:numPr>
        <w:ilvl w:val="1"/>
        <w:numId w:val="10"/>
      </w:numPr>
      <w:tabs>
        <w:tab w:val="left" w:pos="680"/>
        <w:tab w:val="left" w:pos="851"/>
        <w:tab w:val="left" w:pos="1021"/>
      </w:tabs>
      <w:spacing w:line="340" w:lineRule="exact"/>
      <w:outlineLvl w:val="1"/>
    </w:pPr>
    <w:rPr>
      <w:rFonts w:eastAsiaTheme="majorEastAsia" w:cstheme="majorBidi"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7645"/>
    <w:pPr>
      <w:keepNext/>
      <w:keepLines/>
      <w:numPr>
        <w:ilvl w:val="2"/>
        <w:numId w:val="10"/>
      </w:numPr>
      <w:tabs>
        <w:tab w:val="left" w:pos="851"/>
        <w:tab w:val="left" w:pos="1021"/>
        <w:tab w:val="left" w:pos="1191"/>
      </w:tabs>
      <w:spacing w:line="300" w:lineRule="exact"/>
      <w:outlineLvl w:val="2"/>
    </w:pPr>
    <w:rPr>
      <w:rFonts w:eastAsiaTheme="majorEastAsia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2875"/>
    <w:pPr>
      <w:keepNext/>
      <w:keepLines/>
      <w:numPr>
        <w:ilvl w:val="3"/>
        <w:numId w:val="10"/>
      </w:numPr>
      <w:spacing w:line="300" w:lineRule="exact"/>
      <w:outlineLvl w:val="3"/>
    </w:pPr>
    <w:rPr>
      <w:rFonts w:eastAsiaTheme="majorEastAsia" w:cstheme="majorBidi"/>
      <w:bCs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72875"/>
    <w:pPr>
      <w:keepNext/>
      <w:keepLines/>
      <w:numPr>
        <w:ilvl w:val="4"/>
        <w:numId w:val="10"/>
      </w:numPr>
      <w:spacing w:line="260" w:lineRule="exact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72875"/>
    <w:pPr>
      <w:keepNext/>
      <w:keepLines/>
      <w:numPr>
        <w:ilvl w:val="5"/>
        <w:numId w:val="10"/>
      </w:numPr>
      <w:spacing w:line="260" w:lineRule="exact"/>
      <w:outlineLvl w:val="5"/>
    </w:pPr>
    <w:rPr>
      <w:rFonts w:eastAsiaTheme="majorEastAsia" w:cstheme="majorBidi"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FB3752"/>
    <w:pPr>
      <w:keepNext/>
      <w:keepLines/>
      <w:numPr>
        <w:ilvl w:val="6"/>
        <w:numId w:val="10"/>
      </w:numPr>
      <w:spacing w:before="200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FB3752"/>
    <w:pPr>
      <w:keepNext/>
      <w:keepLines/>
      <w:numPr>
        <w:ilvl w:val="7"/>
        <w:numId w:val="10"/>
      </w:numPr>
      <w:spacing w:before="200"/>
      <w:outlineLvl w:val="7"/>
    </w:pPr>
    <w:rPr>
      <w:rFonts w:eastAsiaTheme="majorEastAsia" w:cstheme="majorBidi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FB3752"/>
    <w:pPr>
      <w:keepNext/>
      <w:keepLines/>
      <w:numPr>
        <w:ilvl w:val="8"/>
        <w:numId w:val="10"/>
      </w:numPr>
      <w:spacing w:before="200"/>
      <w:outlineLvl w:val="8"/>
    </w:pPr>
    <w:rPr>
      <w:rFonts w:eastAsiaTheme="majorEastAsia" w:cstheme="majorBidi"/>
      <w:i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semiHidden/>
    <w:unhideWhenUsed/>
    <w:qFormat/>
    <w:rsid w:val="00A02147"/>
    <w:pPr>
      <w:spacing w:before="100" w:after="200" w:line="200" w:lineRule="atLeast"/>
    </w:pPr>
    <w:rPr>
      <w:b/>
      <w:bCs/>
      <w:sz w:val="17"/>
      <w:szCs w:val="18"/>
    </w:rPr>
  </w:style>
  <w:style w:type="paragraph" w:styleId="BlockText">
    <w:name w:val="Block Text"/>
    <w:basedOn w:val="Normal"/>
    <w:uiPriority w:val="99"/>
    <w:semiHidden/>
    <w:unhideWhenUsed/>
    <w:rsid w:val="00BE7264"/>
    <w:pPr>
      <w:pBdr>
        <w:top w:val="single" w:sz="2" w:space="10" w:color="4F81BD" w:themeColor="accent1" w:frame="1"/>
        <w:left w:val="single" w:sz="2" w:space="10" w:color="4F81BD" w:themeColor="accent1" w:frame="1"/>
        <w:bottom w:val="single" w:sz="2" w:space="10" w:color="4F81BD" w:themeColor="accent1" w:frame="1"/>
        <w:right w:val="single" w:sz="2" w:space="10" w:color="4F81BD" w:themeColor="accent1" w:frame="1"/>
      </w:pBdr>
      <w:ind w:left="1152" w:right="1152"/>
    </w:pPr>
    <w:rPr>
      <w:i/>
      <w:iCs/>
    </w:rPr>
  </w:style>
  <w:style w:type="table" w:customStyle="1" w:styleId="DunkleListe1">
    <w:name w:val="Dunkle Liste1"/>
    <w:basedOn w:val="TableNormal"/>
    <w:uiPriority w:val="70"/>
    <w:rsid w:val="00BE72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BE72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BE72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BE72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BE72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BE72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BE72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EndnoteText">
    <w:name w:val="endnote text"/>
    <w:basedOn w:val="Normal"/>
    <w:link w:val="EndnoteTextChar"/>
    <w:uiPriority w:val="99"/>
    <w:semiHidden/>
    <w:unhideWhenUsed/>
    <w:rsid w:val="00BE7264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E7264"/>
    <w:rPr>
      <w:rFonts w:ascii="Arial" w:hAnsi="Arial"/>
      <w:sz w:val="21"/>
      <w:szCs w:val="20"/>
    </w:rPr>
  </w:style>
  <w:style w:type="table" w:customStyle="1" w:styleId="FarbigeListe1">
    <w:name w:val="Farbige Liste1"/>
    <w:basedOn w:val="TableNormal"/>
    <w:uiPriority w:val="72"/>
    <w:rsid w:val="00BE72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BE72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9538EA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9538EA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9538EA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9538EA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9538EA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FarbigeSchattierung1">
    <w:name w:val="Farbige Schattierung1"/>
    <w:basedOn w:val="TableNormal"/>
    <w:uiPriority w:val="71"/>
    <w:rsid w:val="009538E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9538E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9538E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9538E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9538E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9538E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9538E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FarbigesRaster1">
    <w:name w:val="Farbiges Raster1"/>
    <w:basedOn w:val="TableNormal"/>
    <w:uiPriority w:val="73"/>
    <w:rsid w:val="009538E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9538E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9538E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9538E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9538E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9538E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9538E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oter">
    <w:name w:val="footer"/>
    <w:basedOn w:val="Normal"/>
    <w:link w:val="FooterChar"/>
    <w:uiPriority w:val="99"/>
    <w:rsid w:val="00002231"/>
    <w:pPr>
      <w:spacing w:line="240" w:lineRule="auto"/>
    </w:pPr>
    <w:rPr>
      <w:sz w:val="10"/>
    </w:rPr>
  </w:style>
  <w:style w:type="character" w:customStyle="1" w:styleId="FooterChar">
    <w:name w:val="Footer Char"/>
    <w:basedOn w:val="DefaultParagraphFont"/>
    <w:link w:val="Footer"/>
    <w:uiPriority w:val="99"/>
    <w:rsid w:val="00002231"/>
    <w:rPr>
      <w:sz w:val="10"/>
    </w:rPr>
  </w:style>
  <w:style w:type="table" w:customStyle="1" w:styleId="HelleListe1">
    <w:name w:val="Helle Liste1"/>
    <w:basedOn w:val="TableNormal"/>
    <w:uiPriority w:val="61"/>
    <w:rsid w:val="00E354F3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HelleListe-Akzent11">
    <w:name w:val="Helle Liste - Akzent 11"/>
    <w:basedOn w:val="TableNormal"/>
    <w:uiPriority w:val="61"/>
    <w:rsid w:val="00E354F3"/>
    <w:pPr>
      <w:spacing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E354F3"/>
    <w:pPr>
      <w:spacing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E354F3"/>
    <w:pPr>
      <w:spacing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E354F3"/>
    <w:pPr>
      <w:spacing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E354F3"/>
    <w:pPr>
      <w:spacing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E354F3"/>
    <w:pPr>
      <w:spacing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HelleSchattierung1">
    <w:name w:val="Helle Schattierung1"/>
    <w:basedOn w:val="TableNormal"/>
    <w:uiPriority w:val="60"/>
    <w:rsid w:val="00E354F3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HelleSchattierung-Akzent11">
    <w:name w:val="Helle Schattierung - Akzent 11"/>
    <w:basedOn w:val="TableNormal"/>
    <w:uiPriority w:val="60"/>
    <w:rsid w:val="00E354F3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E354F3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E354F3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E354F3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E354F3"/>
    <w:pPr>
      <w:spacing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E354F3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HellesRaster1">
    <w:name w:val="Helles Raster1"/>
    <w:basedOn w:val="TableNormal"/>
    <w:uiPriority w:val="62"/>
    <w:rsid w:val="00E354F3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HellesRaster-Akzent11">
    <w:name w:val="Helles Raster - Akzent 11"/>
    <w:basedOn w:val="TableNormal"/>
    <w:uiPriority w:val="62"/>
    <w:rsid w:val="00E354F3"/>
    <w:pPr>
      <w:spacing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E354F3"/>
    <w:pPr>
      <w:spacing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E354F3"/>
    <w:pPr>
      <w:spacing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E354F3"/>
    <w:pPr>
      <w:spacing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E354F3"/>
    <w:pPr>
      <w:spacing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E354F3"/>
    <w:pPr>
      <w:spacing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paragraph" w:styleId="Index1">
    <w:name w:val="index 1"/>
    <w:basedOn w:val="Normal"/>
    <w:next w:val="Normal"/>
    <w:autoRedefine/>
    <w:uiPriority w:val="99"/>
    <w:semiHidden/>
    <w:unhideWhenUsed/>
    <w:rsid w:val="00E354F3"/>
    <w:pPr>
      <w:spacing w:line="240" w:lineRule="auto"/>
      <w:ind w:left="210" w:hanging="21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E354F3"/>
    <w:rPr>
      <w:rFonts w:eastAsiaTheme="majorEastAsia" w:cstheme="majorBidi"/>
      <w:b/>
      <w:bCs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D27645"/>
    <w:rPr>
      <w:rFonts w:eastAsiaTheme="majorEastAsia" w:cstheme="majorBidi"/>
      <w:b/>
      <w:bCs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354F3"/>
    <w:pPr>
      <w:outlineLvl w:val="9"/>
    </w:pPr>
  </w:style>
  <w:style w:type="character" w:styleId="IntenseEmphasis">
    <w:name w:val="Intense Emphasis"/>
    <w:basedOn w:val="DefaultParagraphFont"/>
    <w:uiPriority w:val="21"/>
    <w:semiHidden/>
    <w:rsid w:val="00E354F3"/>
    <w:rPr>
      <w:b/>
      <w:bCs/>
      <w:i/>
      <w:iCs/>
      <w:color w:val="auto"/>
    </w:rPr>
  </w:style>
  <w:style w:type="character" w:styleId="IntenseReference">
    <w:name w:val="Intense Reference"/>
    <w:basedOn w:val="DefaultParagraphFont"/>
    <w:uiPriority w:val="32"/>
    <w:semiHidden/>
    <w:rsid w:val="00E354F3"/>
    <w:rPr>
      <w:b/>
      <w:bCs/>
      <w:smallCaps/>
      <w:color w:val="auto"/>
      <w:spacing w:val="5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E354F3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0001D"/>
    <w:rPr>
      <w:rFonts w:ascii="Arial" w:hAnsi="Arial"/>
      <w:b/>
      <w:bCs/>
      <w:i/>
      <w:iCs/>
      <w:sz w:val="21"/>
    </w:rPr>
  </w:style>
  <w:style w:type="table" w:customStyle="1" w:styleId="MittlereListe11">
    <w:name w:val="Mittlere Liste 11"/>
    <w:basedOn w:val="TableNormal"/>
    <w:uiPriority w:val="65"/>
    <w:rsid w:val="00E354F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ittlereListe1-Akzent11">
    <w:name w:val="Mittlere Liste 1 - Akzent 11"/>
    <w:basedOn w:val="TableNormal"/>
    <w:uiPriority w:val="65"/>
    <w:rsid w:val="00E354F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E354F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E354F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E354F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E354F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E354F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ittlereListe21">
    <w:name w:val="Mittlere Liste 21"/>
    <w:basedOn w:val="TableNormal"/>
    <w:uiPriority w:val="66"/>
    <w:rsid w:val="00E354F3"/>
    <w:pPr>
      <w:spacing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E354F3"/>
    <w:pPr>
      <w:spacing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E354F3"/>
    <w:pPr>
      <w:spacing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E354F3"/>
    <w:pPr>
      <w:spacing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E354F3"/>
    <w:pPr>
      <w:spacing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E354F3"/>
    <w:pPr>
      <w:spacing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E354F3"/>
    <w:pPr>
      <w:spacing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ittlereSchattierung11">
    <w:name w:val="Mittlere Schattierung 11"/>
    <w:basedOn w:val="TableNormal"/>
    <w:uiPriority w:val="63"/>
    <w:rsid w:val="00E354F3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ittlereSchattierung1-Akzent11">
    <w:name w:val="Mittlere Schattierung 1 - Akzent 11"/>
    <w:basedOn w:val="TableNormal"/>
    <w:uiPriority w:val="63"/>
    <w:rsid w:val="00E354F3"/>
    <w:pPr>
      <w:spacing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E354F3"/>
    <w:pPr>
      <w:spacing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E354F3"/>
    <w:pPr>
      <w:spacing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E354F3"/>
    <w:pPr>
      <w:spacing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E354F3"/>
    <w:pPr>
      <w:spacing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E354F3"/>
    <w:pPr>
      <w:spacing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ittlereSchattierung21">
    <w:name w:val="Mittlere Schattierung 21"/>
    <w:basedOn w:val="TableNormal"/>
    <w:uiPriority w:val="64"/>
    <w:rsid w:val="00E354F3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ittlereSchattierung2-Akzent11">
    <w:name w:val="Mittlere Schattierung 2 - Akzent 11"/>
    <w:basedOn w:val="TableNormal"/>
    <w:uiPriority w:val="64"/>
    <w:rsid w:val="00E354F3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E354F3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E354F3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E354F3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E354F3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E354F3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ittleresRaster11">
    <w:name w:val="Mittleres Raster 11"/>
    <w:basedOn w:val="TableNormal"/>
    <w:uiPriority w:val="67"/>
    <w:rsid w:val="00E354F3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E354F3"/>
    <w:pPr>
      <w:spacing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E354F3"/>
    <w:pPr>
      <w:spacing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E354F3"/>
    <w:pPr>
      <w:spacing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E354F3"/>
    <w:pPr>
      <w:spacing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E354F3"/>
    <w:pPr>
      <w:spacing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E354F3"/>
    <w:pPr>
      <w:spacing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ittleresRaster21">
    <w:name w:val="Mittleres Raster 21"/>
    <w:basedOn w:val="TableNormal"/>
    <w:uiPriority w:val="68"/>
    <w:rsid w:val="00E354F3"/>
    <w:pPr>
      <w:spacing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E354F3"/>
    <w:pPr>
      <w:spacing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E354F3"/>
    <w:pPr>
      <w:spacing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E354F3"/>
    <w:pPr>
      <w:spacing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E354F3"/>
    <w:pPr>
      <w:spacing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E354F3"/>
    <w:pPr>
      <w:spacing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E354F3"/>
    <w:pPr>
      <w:spacing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ittleresRaster31">
    <w:name w:val="Mittleres Raster 31"/>
    <w:basedOn w:val="TableNormal"/>
    <w:uiPriority w:val="69"/>
    <w:rsid w:val="00E354F3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E354F3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E354F3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E354F3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E354F3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E354F3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E354F3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E354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eastAsiaTheme="majorEastAsia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E354F3"/>
    <w:rPr>
      <w:rFonts w:ascii="Arial" w:eastAsiaTheme="majorEastAsia" w:hAnsi="Arial" w:cstheme="majorBidi"/>
      <w:sz w:val="24"/>
      <w:szCs w:val="24"/>
      <w:shd w:val="pct20" w:color="auto" w:fill="auto"/>
    </w:rPr>
  </w:style>
  <w:style w:type="paragraph" w:styleId="TOAHeading">
    <w:name w:val="toa heading"/>
    <w:basedOn w:val="Normal"/>
    <w:next w:val="Normal"/>
    <w:uiPriority w:val="99"/>
    <w:semiHidden/>
    <w:unhideWhenUsed/>
    <w:rsid w:val="00E354F3"/>
    <w:pPr>
      <w:spacing w:before="120"/>
    </w:pPr>
    <w:rPr>
      <w:rFonts w:eastAsiaTheme="majorEastAsia" w:cstheme="majorBidi"/>
      <w:b/>
      <w:bCs/>
      <w:sz w:val="28"/>
      <w:szCs w:val="24"/>
    </w:rPr>
  </w:style>
  <w:style w:type="character" w:styleId="SubtleEmphasis">
    <w:name w:val="Subtle Emphasis"/>
    <w:basedOn w:val="DefaultParagraphFont"/>
    <w:uiPriority w:val="19"/>
    <w:semiHidden/>
    <w:rsid w:val="00E354F3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semiHidden/>
    <w:rsid w:val="00E354F3"/>
    <w:rPr>
      <w:smallCaps/>
      <w:color w:val="auto"/>
      <w:u w:val="single"/>
    </w:rPr>
  </w:style>
  <w:style w:type="table" w:styleId="Table3Deffects1">
    <w:name w:val="Table 3D effects 1"/>
    <w:basedOn w:val="TableNormal"/>
    <w:uiPriority w:val="99"/>
    <w:semiHidden/>
    <w:unhideWhenUsed/>
    <w:rsid w:val="00E354F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E354F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E354F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ntemporary">
    <w:name w:val="Table Contemporary"/>
    <w:basedOn w:val="TableNormal"/>
    <w:uiPriority w:val="99"/>
    <w:semiHidden/>
    <w:unhideWhenUsed/>
    <w:rsid w:val="00E354F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E354F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E354F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E354F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E354F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E354F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E354F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E354F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lassic1">
    <w:name w:val="Table Classic 1"/>
    <w:basedOn w:val="TableNormal"/>
    <w:uiPriority w:val="99"/>
    <w:semiHidden/>
    <w:unhideWhenUsed/>
    <w:rsid w:val="00E354F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E354F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E354F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E354F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E354F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E354F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E354F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E354F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E354F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E354F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E354F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E354F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E354F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Grid1">
    <w:name w:val="Table Grid 1"/>
    <w:basedOn w:val="TableNormal"/>
    <w:uiPriority w:val="99"/>
    <w:semiHidden/>
    <w:unhideWhenUsed/>
    <w:rsid w:val="00E354F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E354F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E354F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E354F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E354F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E354F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E354F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E354F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1">
    <w:name w:val="Table Columns 1"/>
    <w:basedOn w:val="TableNormal"/>
    <w:uiPriority w:val="99"/>
    <w:semiHidden/>
    <w:unhideWhenUsed/>
    <w:rsid w:val="00E354F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E354F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E354F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E354F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E354F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Subtle1">
    <w:name w:val="Table Subtle 1"/>
    <w:basedOn w:val="TableNormal"/>
    <w:uiPriority w:val="99"/>
    <w:semiHidden/>
    <w:unhideWhenUsed/>
    <w:rsid w:val="00E354F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E354F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1">
    <w:name w:val="Table Web 1"/>
    <w:basedOn w:val="TableNormal"/>
    <w:uiPriority w:val="99"/>
    <w:semiHidden/>
    <w:unhideWhenUsed/>
    <w:rsid w:val="00E354F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E354F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E354F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rsid w:val="00DB1DA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Theme">
    <w:name w:val="Table Theme"/>
    <w:basedOn w:val="TableNormal"/>
    <w:uiPriority w:val="99"/>
    <w:semiHidden/>
    <w:unhideWhenUsed/>
    <w:rsid w:val="00FB37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semiHidden/>
    <w:unhideWhenUsed/>
    <w:rsid w:val="00FB375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B3752"/>
    <w:rPr>
      <w:rFonts w:ascii="Arial" w:hAnsi="Arial"/>
      <w:sz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FB375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B3752"/>
    <w:rPr>
      <w:rFonts w:ascii="Arial" w:hAnsi="Arial"/>
      <w:sz w:val="2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B3752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B3752"/>
    <w:rPr>
      <w:rFonts w:ascii="Arial" w:hAnsi="Arial"/>
      <w:sz w:val="16"/>
      <w:szCs w:val="16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B3752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B3752"/>
    <w:rPr>
      <w:rFonts w:ascii="Arial" w:hAnsi="Arial"/>
      <w:sz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B3752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B3752"/>
    <w:rPr>
      <w:rFonts w:ascii="Arial" w:hAnsi="Arial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B3752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B3752"/>
    <w:rPr>
      <w:rFonts w:ascii="Arial" w:hAnsi="Arial"/>
      <w:sz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0001D"/>
    <w:pPr>
      <w:spacing w:line="340" w:lineRule="exact"/>
      <w:contextualSpacing/>
    </w:pPr>
    <w:rPr>
      <w:rFonts w:eastAsiaTheme="majorEastAsia" w:cstheme="majorBidi"/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0001D"/>
    <w:rPr>
      <w:rFonts w:ascii="Arial" w:eastAsiaTheme="majorEastAsia" w:hAnsi="Arial" w:cstheme="majorBidi"/>
      <w:b/>
      <w:spacing w:val="5"/>
      <w:kern w:val="28"/>
      <w:sz w:val="28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D27645"/>
    <w:rPr>
      <w:rFonts w:eastAsiaTheme="majorEastAsia" w:cstheme="majorBidi"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27645"/>
    <w:rPr>
      <w:rFonts w:eastAsiaTheme="majorEastAsia" w:cstheme="majorBidi"/>
      <w:b/>
      <w:bCs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72875"/>
    <w:rPr>
      <w:rFonts w:eastAsiaTheme="majorEastAsia" w:cstheme="majorBidi"/>
      <w:bCs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B72875"/>
    <w:rPr>
      <w:rFonts w:eastAsiaTheme="majorEastAsia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rsid w:val="00B72875"/>
    <w:rPr>
      <w:rFonts w:eastAsiaTheme="majorEastAsia" w:cstheme="majorBidi"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476"/>
    <w:rPr>
      <w:rFonts w:eastAsiaTheme="majorEastAsia" w:cstheme="majorBidi"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476"/>
    <w:rPr>
      <w:rFonts w:eastAsiaTheme="majorEastAsia" w:cstheme="majorBidi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476"/>
    <w:rPr>
      <w:rFonts w:eastAsiaTheme="majorEastAsia" w:cstheme="majorBidi"/>
      <w:i/>
      <w:iCs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FB3752"/>
    <w:pPr>
      <w:spacing w:line="240" w:lineRule="auto"/>
    </w:pPr>
    <w:rPr>
      <w:rFonts w:eastAsiaTheme="majorEastAsia" w:cstheme="majorBidi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B3752"/>
    <w:pPr>
      <w:framePr w:w="4320" w:h="2160" w:hRule="exact" w:hSpace="141" w:wrap="auto" w:hAnchor="page" w:xAlign="center" w:yAlign="bottom"/>
      <w:spacing w:line="240" w:lineRule="auto"/>
      <w:ind w:left="1"/>
    </w:pPr>
    <w:rPr>
      <w:rFonts w:eastAsiaTheme="majorEastAsia" w:cstheme="majorBidi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01D"/>
    <w:pPr>
      <w:numPr>
        <w:ilvl w:val="1"/>
      </w:numPr>
      <w:spacing w:line="300" w:lineRule="exact"/>
    </w:pPr>
    <w:rPr>
      <w:rFonts w:eastAsiaTheme="majorEastAsia" w:cstheme="majorBidi"/>
      <w:b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0001D"/>
    <w:rPr>
      <w:rFonts w:ascii="Arial" w:eastAsiaTheme="majorEastAsia" w:hAnsi="Arial" w:cstheme="majorBidi"/>
      <w:b/>
      <w:iCs/>
      <w:spacing w:val="15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4B56C5"/>
    <w:pPr>
      <w:tabs>
        <w:tab w:val="right" w:pos="8381"/>
      </w:tabs>
      <w:spacing w:before="340" w:line="340" w:lineRule="exact"/>
      <w:ind w:left="680" w:hanging="680"/>
    </w:pPr>
    <w:rPr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65A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65AC"/>
    <w:rPr>
      <w:rFonts w:ascii="Tahoma" w:hAnsi="Tahoma" w:cs="Tahoma"/>
      <w:sz w:val="16"/>
      <w:szCs w:val="16"/>
    </w:rPr>
  </w:style>
  <w:style w:type="paragraph" w:styleId="TOC2">
    <w:name w:val="toc 2"/>
    <w:basedOn w:val="Normal"/>
    <w:next w:val="Normal"/>
    <w:autoRedefine/>
    <w:uiPriority w:val="39"/>
    <w:unhideWhenUsed/>
    <w:rsid w:val="004B56C5"/>
    <w:pPr>
      <w:tabs>
        <w:tab w:val="right" w:pos="8381"/>
      </w:tabs>
      <w:spacing w:line="340" w:lineRule="exact"/>
      <w:ind w:left="680" w:hanging="680"/>
    </w:pPr>
  </w:style>
  <w:style w:type="paragraph" w:styleId="TOC3">
    <w:name w:val="toc 3"/>
    <w:basedOn w:val="Normal"/>
    <w:next w:val="Normal"/>
    <w:autoRedefine/>
    <w:uiPriority w:val="39"/>
    <w:unhideWhenUsed/>
    <w:rsid w:val="004B56C5"/>
    <w:pPr>
      <w:tabs>
        <w:tab w:val="right" w:pos="8381"/>
      </w:tabs>
      <w:spacing w:line="340" w:lineRule="exact"/>
      <w:ind w:left="680" w:hanging="680"/>
    </w:pPr>
  </w:style>
  <w:style w:type="paragraph" w:styleId="TOC4">
    <w:name w:val="toc 4"/>
    <w:basedOn w:val="Normal"/>
    <w:next w:val="Normal"/>
    <w:autoRedefine/>
    <w:uiPriority w:val="39"/>
    <w:semiHidden/>
    <w:rsid w:val="00043B4C"/>
    <w:pPr>
      <w:spacing w:after="100"/>
      <w:ind w:left="630"/>
    </w:pPr>
  </w:style>
  <w:style w:type="paragraph" w:styleId="TOC5">
    <w:name w:val="toc 5"/>
    <w:basedOn w:val="Normal"/>
    <w:next w:val="Normal"/>
    <w:autoRedefine/>
    <w:uiPriority w:val="39"/>
    <w:semiHidden/>
    <w:rsid w:val="00043B4C"/>
    <w:pPr>
      <w:spacing w:after="100"/>
      <w:ind w:left="840"/>
    </w:pPr>
  </w:style>
  <w:style w:type="paragraph" w:styleId="TOC6">
    <w:name w:val="toc 6"/>
    <w:basedOn w:val="Normal"/>
    <w:next w:val="Normal"/>
    <w:autoRedefine/>
    <w:uiPriority w:val="39"/>
    <w:semiHidden/>
    <w:rsid w:val="00043B4C"/>
    <w:pPr>
      <w:spacing w:after="100"/>
      <w:ind w:left="1050"/>
    </w:pPr>
  </w:style>
  <w:style w:type="paragraph" w:customStyle="1" w:styleId="Aufzhlung1">
    <w:name w:val="Aufzählung1"/>
    <w:basedOn w:val="Normal"/>
    <w:next w:val="Normal"/>
    <w:uiPriority w:val="10"/>
    <w:qFormat/>
    <w:rsid w:val="0070407C"/>
    <w:pPr>
      <w:numPr>
        <w:numId w:val="11"/>
      </w:numPr>
    </w:pPr>
  </w:style>
  <w:style w:type="paragraph" w:customStyle="1" w:styleId="Aufzhlung2">
    <w:name w:val="Aufzählung2"/>
    <w:basedOn w:val="Normal"/>
    <w:next w:val="Normal"/>
    <w:uiPriority w:val="10"/>
    <w:qFormat/>
    <w:rsid w:val="0070407C"/>
    <w:pPr>
      <w:numPr>
        <w:ilvl w:val="1"/>
        <w:numId w:val="11"/>
      </w:numPr>
    </w:pPr>
  </w:style>
  <w:style w:type="paragraph" w:customStyle="1" w:styleId="Aufzhlung3">
    <w:name w:val="Aufzählung3"/>
    <w:basedOn w:val="Normal"/>
    <w:next w:val="Normal"/>
    <w:uiPriority w:val="10"/>
    <w:qFormat/>
    <w:rsid w:val="0070407C"/>
    <w:pPr>
      <w:numPr>
        <w:ilvl w:val="2"/>
        <w:numId w:val="11"/>
      </w:numPr>
    </w:pPr>
  </w:style>
  <w:style w:type="paragraph" w:styleId="ListParagraph">
    <w:name w:val="List Paragraph"/>
    <w:basedOn w:val="Normal"/>
    <w:uiPriority w:val="34"/>
    <w:unhideWhenUsed/>
    <w:rsid w:val="008C0EC0"/>
    <w:pPr>
      <w:ind w:left="227" w:hanging="227"/>
      <w:contextualSpacing/>
    </w:pPr>
  </w:style>
  <w:style w:type="paragraph" w:styleId="ListContinue">
    <w:name w:val="List Continue"/>
    <w:basedOn w:val="Normal"/>
    <w:uiPriority w:val="99"/>
    <w:semiHidden/>
    <w:unhideWhenUsed/>
    <w:rsid w:val="008C0EC0"/>
    <w:pPr>
      <w:ind w:left="454" w:hanging="227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8C0EC0"/>
    <w:pPr>
      <w:ind w:left="681" w:hanging="227"/>
      <w:contextualSpacing/>
    </w:pPr>
  </w:style>
  <w:style w:type="paragraph" w:styleId="ListNumber">
    <w:name w:val="List Number"/>
    <w:basedOn w:val="Normal"/>
    <w:uiPriority w:val="99"/>
    <w:semiHidden/>
    <w:unhideWhenUsed/>
    <w:rsid w:val="008C0EC0"/>
    <w:pPr>
      <w:numPr>
        <w:numId w:val="5"/>
      </w:numPr>
      <w:ind w:left="227" w:hanging="227"/>
      <w:contextualSpacing/>
    </w:pPr>
  </w:style>
  <w:style w:type="paragraph" w:styleId="ListNumber2">
    <w:name w:val="List Number 2"/>
    <w:basedOn w:val="Normal"/>
    <w:uiPriority w:val="99"/>
    <w:semiHidden/>
    <w:unhideWhenUsed/>
    <w:rsid w:val="008C0EC0"/>
    <w:pPr>
      <w:numPr>
        <w:numId w:val="6"/>
      </w:numPr>
      <w:ind w:left="454" w:hanging="227"/>
      <w:contextualSpacing/>
    </w:pPr>
  </w:style>
  <w:style w:type="paragraph" w:styleId="ListNumber3">
    <w:name w:val="List Number 3"/>
    <w:basedOn w:val="Normal"/>
    <w:uiPriority w:val="99"/>
    <w:semiHidden/>
    <w:unhideWhenUsed/>
    <w:rsid w:val="008C0EC0"/>
    <w:pPr>
      <w:numPr>
        <w:numId w:val="7"/>
      </w:numPr>
      <w:ind w:left="681" w:hanging="227"/>
      <w:contextualSpacing/>
    </w:pPr>
  </w:style>
  <w:style w:type="paragraph" w:styleId="ListNumber4">
    <w:name w:val="List Number 4"/>
    <w:basedOn w:val="Normal"/>
    <w:uiPriority w:val="99"/>
    <w:semiHidden/>
    <w:unhideWhenUsed/>
    <w:rsid w:val="008C0EC0"/>
    <w:pPr>
      <w:numPr>
        <w:numId w:val="8"/>
      </w:numPr>
      <w:ind w:left="907" w:hanging="227"/>
      <w:contextualSpacing/>
    </w:pPr>
  </w:style>
  <w:style w:type="paragraph" w:styleId="ListNumber5">
    <w:name w:val="List Number 5"/>
    <w:basedOn w:val="Normal"/>
    <w:uiPriority w:val="99"/>
    <w:semiHidden/>
    <w:unhideWhenUsed/>
    <w:rsid w:val="008C0EC0"/>
    <w:pPr>
      <w:numPr>
        <w:numId w:val="9"/>
      </w:numPr>
      <w:ind w:left="1134" w:hanging="227"/>
      <w:contextualSpacing/>
    </w:pPr>
  </w:style>
  <w:style w:type="paragraph" w:styleId="ListBullet2">
    <w:name w:val="List Bullet 2"/>
    <w:basedOn w:val="Normal"/>
    <w:uiPriority w:val="99"/>
    <w:semiHidden/>
    <w:rsid w:val="009D0BE3"/>
    <w:pPr>
      <w:tabs>
        <w:tab w:val="left" w:pos="454"/>
      </w:tabs>
      <w:contextualSpacing/>
    </w:pPr>
  </w:style>
  <w:style w:type="paragraph" w:styleId="ListBullet">
    <w:name w:val="List Bullet"/>
    <w:basedOn w:val="Normal"/>
    <w:uiPriority w:val="99"/>
    <w:semiHidden/>
    <w:rsid w:val="009D0BE3"/>
    <w:pPr>
      <w:numPr>
        <w:numId w:val="1"/>
      </w:numPr>
      <w:tabs>
        <w:tab w:val="left" w:pos="227"/>
      </w:tabs>
      <w:ind w:left="2268" w:hanging="2268"/>
      <w:contextualSpacing/>
    </w:pPr>
  </w:style>
  <w:style w:type="paragraph" w:styleId="ListBullet3">
    <w:name w:val="List Bullet 3"/>
    <w:basedOn w:val="Normal"/>
    <w:uiPriority w:val="99"/>
    <w:semiHidden/>
    <w:rsid w:val="009D0BE3"/>
    <w:pPr>
      <w:numPr>
        <w:numId w:val="2"/>
      </w:numPr>
      <w:ind w:left="681" w:hanging="227"/>
      <w:contextualSpacing/>
    </w:pPr>
  </w:style>
  <w:style w:type="paragraph" w:styleId="ListBullet4">
    <w:name w:val="List Bullet 4"/>
    <w:basedOn w:val="Normal"/>
    <w:uiPriority w:val="99"/>
    <w:semiHidden/>
    <w:rsid w:val="009D0BE3"/>
    <w:pPr>
      <w:numPr>
        <w:numId w:val="3"/>
      </w:numPr>
      <w:ind w:left="907" w:hanging="227"/>
      <w:contextualSpacing/>
    </w:pPr>
  </w:style>
  <w:style w:type="paragraph" w:styleId="ListBullet5">
    <w:name w:val="List Bullet 5"/>
    <w:basedOn w:val="Normal"/>
    <w:uiPriority w:val="99"/>
    <w:semiHidden/>
    <w:rsid w:val="009D0BE3"/>
    <w:pPr>
      <w:numPr>
        <w:numId w:val="4"/>
      </w:numPr>
      <w:ind w:left="1134" w:hanging="227"/>
      <w:contextualSpacing/>
    </w:pPr>
  </w:style>
  <w:style w:type="paragraph" w:styleId="Header">
    <w:name w:val="header"/>
    <w:basedOn w:val="Normal"/>
    <w:link w:val="HeaderChar"/>
    <w:uiPriority w:val="99"/>
    <w:rsid w:val="00183966"/>
    <w:pPr>
      <w:spacing w:line="260" w:lineRule="exact"/>
    </w:pPr>
  </w:style>
  <w:style w:type="character" w:customStyle="1" w:styleId="HeaderChar">
    <w:name w:val="Header Char"/>
    <w:basedOn w:val="DefaultParagraphFont"/>
    <w:link w:val="Header"/>
    <w:uiPriority w:val="99"/>
    <w:rsid w:val="00183966"/>
  </w:style>
  <w:style w:type="table" w:customStyle="1" w:styleId="SGTabelle1">
    <w:name w:val="SG Tabelle 1"/>
    <w:basedOn w:val="TableNormal"/>
    <w:uiPriority w:val="99"/>
    <w:rsid w:val="007F413D"/>
    <w:pPr>
      <w:spacing w:line="240" w:lineRule="auto"/>
    </w:pPr>
    <w:rPr>
      <w:sz w:val="17"/>
      <w:szCs w:val="22"/>
    </w:rPr>
    <w:tblPr>
      <w:tblBorders>
        <w:bottom w:val="single" w:sz="4" w:space="0" w:color="auto"/>
        <w:insideH w:val="single" w:sz="4" w:space="0" w:color="auto"/>
      </w:tblBorders>
    </w:tblPr>
    <w:tblStylePr w:type="firstRow">
      <w:pPr>
        <w:wordWrap/>
        <w:spacing w:beforeLines="0" w:beforeAutospacing="0" w:afterLines="0" w:afterAutospacing="0" w:line="200" w:lineRule="atLeast"/>
        <w:ind w:leftChars="0" w:left="0" w:rightChars="0" w:right="0" w:firstLineChars="0" w:firstLine="0"/>
        <w:jc w:val="left"/>
        <w:outlineLvl w:val="9"/>
      </w:pPr>
      <w:rPr>
        <w:rFonts w:ascii="Arial" w:hAnsi="Arial"/>
        <w:b/>
        <w:sz w:val="17"/>
      </w:rPr>
      <w:tblPr/>
      <w:trPr>
        <w:tblHeader/>
      </w:trPr>
      <w:tcPr>
        <w:tcBorders>
          <w:top w:val="nil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SGTabelle2">
    <w:name w:val="SG Tabelle 2"/>
    <w:basedOn w:val="TableNormal"/>
    <w:uiPriority w:val="99"/>
    <w:rsid w:val="00FE2BCD"/>
    <w:pPr>
      <w:spacing w:line="240" w:lineRule="auto"/>
      <w:jc w:val="right"/>
    </w:pPr>
    <w:rPr>
      <w:sz w:val="17"/>
      <w:szCs w:val="22"/>
    </w:rPr>
    <w:tblPr>
      <w:tblBorders>
        <w:insideH w:val="single" w:sz="4" w:space="0" w:color="auto"/>
      </w:tblBorders>
    </w:tblPr>
    <w:tblStylePr w:type="firstRow">
      <w:rPr>
        <w:rFonts w:ascii="Arial" w:hAnsi="Arial"/>
        <w:b/>
        <w:i w:val="0"/>
        <w:sz w:val="17"/>
      </w:rPr>
      <w:tblPr/>
      <w:trPr>
        <w:tblHeader/>
      </w:trPr>
      <w:tcPr>
        <w:tcBorders>
          <w:top w:val="nil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ascii="Arial" w:hAnsi="Arial"/>
        <w:b/>
        <w:i w:val="0"/>
        <w:sz w:val="17"/>
      </w:rPr>
      <w:tblPr/>
      <w:tcPr>
        <w:tcBorders>
          <w:top w:val="single" w:sz="8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left"/>
      </w:pPr>
    </w:tblStylePr>
  </w:style>
  <w:style w:type="character" w:styleId="Hyperlink">
    <w:name w:val="Hyperlink"/>
    <w:basedOn w:val="DefaultParagraphFont"/>
    <w:uiPriority w:val="99"/>
    <w:unhideWhenUsed/>
    <w:rsid w:val="00CA3BCA"/>
    <w:rPr>
      <w:color w:val="0000FF" w:themeColor="hyperlink"/>
      <w:u w:val="single"/>
    </w:rPr>
  </w:style>
  <w:style w:type="paragraph" w:customStyle="1" w:styleId="Absenderadresse">
    <w:name w:val="Absenderadresse"/>
    <w:basedOn w:val="Normal"/>
    <w:qFormat/>
    <w:rsid w:val="00DB1DAE"/>
    <w:pPr>
      <w:widowControl w:val="0"/>
      <w:spacing w:line="200" w:lineRule="exact"/>
    </w:pPr>
    <w:rPr>
      <w:sz w:val="17"/>
      <w:szCs w:val="17"/>
    </w:rPr>
  </w:style>
  <w:style w:type="table" w:styleId="GridTable4-Accent1">
    <w:name w:val="Grid Table 4 Accent 1"/>
    <w:basedOn w:val="TableNormal"/>
    <w:uiPriority w:val="49"/>
    <w:rsid w:val="0004281D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Strong">
    <w:name w:val="Strong"/>
    <w:basedOn w:val="DefaultParagraphFont"/>
    <w:uiPriority w:val="22"/>
    <w:qFormat/>
    <w:rsid w:val="00014342"/>
    <w:rPr>
      <w:b/>
      <w:bCs/>
    </w:rPr>
  </w:style>
  <w:style w:type="character" w:customStyle="1" w:styleId="citation-293">
    <w:name w:val="citation-293"/>
    <w:basedOn w:val="DefaultParagraphFont"/>
    <w:rsid w:val="00BD045D"/>
  </w:style>
  <w:style w:type="character" w:customStyle="1" w:styleId="citation-292">
    <w:name w:val="citation-292"/>
    <w:basedOn w:val="DefaultParagraphFont"/>
    <w:rsid w:val="00BD045D"/>
  </w:style>
  <w:style w:type="character" w:customStyle="1" w:styleId="citation-334">
    <w:name w:val="citation-334"/>
    <w:basedOn w:val="DefaultParagraphFont"/>
    <w:rsid w:val="00E576CF"/>
  </w:style>
  <w:style w:type="character" w:customStyle="1" w:styleId="citation-509">
    <w:name w:val="citation-509"/>
    <w:basedOn w:val="DefaultParagraphFont"/>
    <w:rsid w:val="00B063AF"/>
  </w:style>
  <w:style w:type="character" w:customStyle="1" w:styleId="citation-508">
    <w:name w:val="citation-508"/>
    <w:basedOn w:val="DefaultParagraphFont"/>
    <w:rsid w:val="00B063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b\Documents\110%20IMS%20Rapperswil\2019%20M326\05%20Uebungen\M326-Pflichtenheft%20Vorlage.dotx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30F8810C437704FA4939C2C0CBB992B" ma:contentTypeVersion="6" ma:contentTypeDescription="Ein neues Dokument erstellen." ma:contentTypeScope="" ma:versionID="cc661b172b451456ac2fd33dd32f3bdb">
  <xsd:schema xmlns:xsd="http://www.w3.org/2001/XMLSchema" xmlns:xs="http://www.w3.org/2001/XMLSchema" xmlns:p="http://schemas.microsoft.com/office/2006/metadata/properties" xmlns:ns1="http://schemas.microsoft.com/sharepoint/v3" xmlns:ns2="b2142c01-4ac2-4552-9109-a222c1dfa22e" xmlns:ns3="c0bb4651-0f5f-45f8-b571-a634b4d03585" targetNamespace="http://schemas.microsoft.com/office/2006/metadata/properties" ma:root="true" ma:fieldsID="54f8f502dd80247d07e141a97c3855ee" ns1:_="" ns2:_="" ns3:_="">
    <xsd:import namespace="http://schemas.microsoft.com/sharepoint/v3"/>
    <xsd:import namespace="b2142c01-4ac2-4552-9109-a222c1dfa22e"/>
    <xsd:import namespace="c0bb4651-0f5f-45f8-b571-a634b4d03585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1:PublishingStartDate" minOccurs="0"/>
                <xsd:element ref="ns1:PublishingExpirationDate" minOccurs="0"/>
                <xsd:element ref="ns3:DOK_SOR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1" nillable="true" ma:displayName="Geplantes Startdatum" ma:description="" ma:hidden="true" ma:internalName="PublishingStartDate">
      <xsd:simpleType>
        <xsd:restriction base="dms:Unknown"/>
      </xsd:simpleType>
    </xsd:element>
    <xsd:element name="PublishingExpirationDate" ma:index="12" nillable="true" ma:displayName="Geplantes Enddatum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142c01-4ac2-4552-9109-a222c1dfa22e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Wert der Dokument-ID" ma:description="Der Wert der diesem Element zugewiesenen Dokument-ID." ma:internalName="_dlc_DocId" ma:readOnly="true">
      <xsd:simpleType>
        <xsd:restriction base="dms:Text"/>
      </xsd:simpleType>
    </xsd:element>
    <xsd:element name="_dlc_DocIdUrl" ma:index="9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bb4651-0f5f-45f8-b571-a634b4d03585" elementFormDefault="qualified">
    <xsd:import namespace="http://schemas.microsoft.com/office/2006/documentManagement/types"/>
    <xsd:import namespace="http://schemas.microsoft.com/office/infopath/2007/PartnerControls"/>
    <xsd:element name="DOK_SORT" ma:index="13" nillable="true" ma:displayName="DOK_FILTER_PFAD" ma:internalName="DOK_SORT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DOK_SORT xmlns="c0bb4651-0f5f-45f8-b571-a634b4d03585">/grundbildung/lehrpersonen/Documents/VORLAGEN</DOK_SORT>
    <_dlc_DocId xmlns="b2142c01-4ac2-4552-9109-a222c1dfa22e">CL01BRA-40-2889</_dlc_DocId>
    <_dlc_DocIdUrl xmlns="b2142c01-4ac2-4552-9109-a222c1dfa22e">
      <Url>http://s-portal.bwz.lokal/grundbildung/lehrpersonen/_layouts/DocIdRedir.aspx?ID=CL01BRA-40-2889</Url>
      <Description>CL01BRA-40-2889</Description>
    </_dlc_DocIdUrl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25F06664-0545-4C69-B270-76F0D52851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2142c01-4ac2-4552-9109-a222c1dfa22e"/>
    <ds:schemaRef ds:uri="c0bb4651-0f5f-45f8-b571-a634b4d035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EE851A-E946-4530-907E-01948E6E0B3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c0bb4651-0f5f-45f8-b571-a634b4d03585"/>
    <ds:schemaRef ds:uri="b2142c01-4ac2-4552-9109-a222c1dfa22e"/>
  </ds:schemaRefs>
</ds:datastoreItem>
</file>

<file path=customXml/itemProps3.xml><?xml version="1.0" encoding="utf-8"?>
<ds:datastoreItem xmlns:ds="http://schemas.openxmlformats.org/officeDocument/2006/customXml" ds:itemID="{D00530F2-8526-4D2C-BCA6-40C12F1910F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A9FB1E9-3AA9-4719-85F5-72CFA920D59F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3E70068-98AF-4156-8F6C-CFBDB9EF9247}">
  <ds:schemaRefs>
    <ds:schemaRef ds:uri="http://schemas.microsoft.com/sharepoint/events"/>
  </ds:schemaRefs>
</ds:datastoreItem>
</file>

<file path=docMetadata/LabelInfo.xml><?xml version="1.0" encoding="utf-8"?>
<clbl:labelList xmlns:clbl="http://schemas.microsoft.com/office/2020/mipLabelMetadata">
  <clbl:label id="{806a8f2b-28e4-44c4-ac01-7357a3a2b9e7}" enabled="1" method="Standard" siteId="{5daf41bd-338c-4311-b1b0-e1299889c34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M326-Pflichtenheft Vorlage.dotx</Template>
  <TotalTime>0</TotalTime>
  <Pages>11</Pages>
  <Words>1751</Words>
  <Characters>11033</Characters>
  <Application>Microsoft Office Word</Application>
  <DocSecurity>0</DocSecurity>
  <Lines>91</Lines>
  <Paragraphs>25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Vorlage AB</vt:lpstr>
      <vt:lpstr>Vorlage AB</vt:lpstr>
    </vt:vector>
  </TitlesOfParts>
  <Company>Kanton St.Gallen</Company>
  <LinksUpToDate>false</LinksUpToDate>
  <CharactersWithSpaces>12759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 AB</dc:title>
  <dc:creator>Sabbatella, Mario</dc:creator>
  <dc:description>Version 1.1 / 06.02.2011</dc:description>
  <cp:lastModifiedBy>Oberlin Noel BZRA IMST24a</cp:lastModifiedBy>
  <cp:revision>120</cp:revision>
  <cp:lastPrinted>2025-12-10T10:21:00Z</cp:lastPrinted>
  <dcterms:created xsi:type="dcterms:W3CDTF">2019-08-11T16:34:00Z</dcterms:created>
  <dcterms:modified xsi:type="dcterms:W3CDTF">2026-01-16T07:28:00Z</dcterms:modified>
  <cp:category>Brief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orrespondenz">
    <vt:lpwstr>Brief</vt:lpwstr>
  </property>
  <property fmtid="{D5CDD505-2E9C-101B-9397-08002B2CF9AE}" pid="3" name="ContentTypeId">
    <vt:lpwstr>0x010100330F8810C437704FA4939C2C0CBB992B</vt:lpwstr>
  </property>
  <property fmtid="{D5CDD505-2E9C-101B-9397-08002B2CF9AE}" pid="4" name="_dlc_DocIdItemGuid">
    <vt:lpwstr>47874b23-9475-44ce-8ee5-6f9b8a25cbdc</vt:lpwstr>
  </property>
  <property fmtid="{D5CDD505-2E9C-101B-9397-08002B2CF9AE}" pid="5" name="WorkflowChangePath">
    <vt:lpwstr>58428e18-c4a6-4473-abb9-58be141ff0df,3;58428e18-c4a6-4473-abb9-58be141ff0df,6;58428e18-c4a6-4473-abb9-58be141ff0df,8;58428e18-c4a6-4473-abb9-58be141ff0df,5;</vt:lpwstr>
  </property>
  <property fmtid="{D5CDD505-2E9C-101B-9397-08002B2CF9AE}" pid="6" name="Order">
    <vt:r8>288900</vt:r8>
  </property>
</Properties>
</file>